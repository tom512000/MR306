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10640" w14:textId="77777777" w:rsidR="005D7940" w:rsidRDefault="005D7940" w:rsidP="005D7940">
      <w:pPr>
        <w:spacing w:before="120" w:after="0"/>
      </w:pPr>
      <w:r w:rsidRPr="0041428F"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1268834" wp14:editId="3AD8F9E4">
                <wp:simplePos x="0" y="0"/>
                <wp:positionH relativeFrom="column">
                  <wp:posOffset>-548640</wp:posOffset>
                </wp:positionH>
                <wp:positionV relativeFrom="paragraph">
                  <wp:posOffset>-457200</wp:posOffset>
                </wp:positionV>
                <wp:extent cx="8247380" cy="3026410"/>
                <wp:effectExtent l="0" t="0" r="1270" b="2540"/>
                <wp:wrapNone/>
                <wp:docPr id="19" name="Graphique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380" cy="3026410"/>
                          <a:chOff x="-7144" y="-7144"/>
                          <a:chExt cx="6005513" cy="1924050"/>
                        </a:xfrm>
                      </wpg:grpSpPr>
                      <wps:wsp>
                        <wps:cNvPr id="20" name="Forme libre : Forme libre :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orme libre : Forme libre :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orme libre : Forme libre :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A590CA" id="Graphique 17" o:spid="_x0000_s1026" alt="&quot;&quot;" style="position:absolute;margin-left:-43.2pt;margin-top:-36pt;width:649.4pt;height:238.3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">
                <v:shape id="Forme libre : Forme libre :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orme libre : Forme libre :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orme libre : Forme libre :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leau de disposition de l’en-tête"/>
      </w:tblPr>
      <w:tblGrid>
        <w:gridCol w:w="6977"/>
        <w:gridCol w:w="3489"/>
      </w:tblGrid>
      <w:tr w:rsidR="00A66B18" w:rsidRPr="0041428F" w14:paraId="56A94317" w14:textId="77777777" w:rsidTr="009806E9">
        <w:trPr>
          <w:trHeight w:val="270"/>
          <w:jc w:val="center"/>
        </w:trPr>
        <w:tc>
          <w:tcPr>
            <w:tcW w:w="10466" w:type="dxa"/>
            <w:gridSpan w:val="2"/>
          </w:tcPr>
          <w:p w14:paraId="51B98ED4" w14:textId="77777777" w:rsidR="00A66B18" w:rsidRPr="0041428F" w:rsidRDefault="0021405A" w:rsidP="007E7F36">
            <w:pPr>
              <w:pStyle w:val="Titre"/>
            </w:pPr>
            <w:r>
              <w:t>MR306 - Architecture des Réseaux</w:t>
            </w:r>
          </w:p>
        </w:tc>
      </w:tr>
      <w:tr w:rsidR="007E7F36" w:rsidRPr="0041428F" w14:paraId="5B5C530C" w14:textId="77777777" w:rsidTr="009806E9">
        <w:trPr>
          <w:trHeight w:val="630"/>
          <w:jc w:val="center"/>
        </w:trPr>
        <w:tc>
          <w:tcPr>
            <w:tcW w:w="10466" w:type="dxa"/>
            <w:gridSpan w:val="2"/>
            <w:vAlign w:val="bottom"/>
          </w:tcPr>
          <w:p w14:paraId="367FAEA9" w14:textId="77777777" w:rsidR="007E7F36" w:rsidRDefault="007E7F36" w:rsidP="00A66B18">
            <w:pPr>
              <w:pStyle w:val="Coordonnes"/>
            </w:pPr>
          </w:p>
        </w:tc>
      </w:tr>
      <w:tr w:rsidR="009806E9" w:rsidRPr="0041428F" w14:paraId="707B9EEC" w14:textId="77777777" w:rsidTr="009806E9">
        <w:trPr>
          <w:trHeight w:val="492"/>
          <w:jc w:val="center"/>
        </w:trPr>
        <w:tc>
          <w:tcPr>
            <w:tcW w:w="6977" w:type="dxa"/>
            <w:vMerge w:val="restart"/>
          </w:tcPr>
          <w:p w14:paraId="19F8FF7E" w14:textId="13E73175" w:rsidR="009806E9" w:rsidRPr="005A7FC0" w:rsidRDefault="00AF4B53" w:rsidP="009806E9">
            <w:pPr>
              <w:pStyle w:val="Informationssurlarunion"/>
              <w:ind w:left="0"/>
              <w:jc w:val="both"/>
              <w:rPr>
                <w:b/>
                <w:bCs/>
                <w:sz w:val="28"/>
                <w:szCs w:val="28"/>
                <w:lang w:bidi="fr-FR"/>
              </w:rPr>
            </w:pPr>
            <w:r w:rsidRPr="005A7FC0">
              <w:rPr>
                <w:b/>
                <w:bCs/>
                <w:sz w:val="28"/>
                <w:szCs w:val="28"/>
                <w:lang w:bidi="fr-FR"/>
              </w:rPr>
              <w:t xml:space="preserve">           </w:t>
            </w:r>
            <w:r w:rsidR="00CE19F2" w:rsidRPr="005A7FC0">
              <w:rPr>
                <w:b/>
                <w:bCs/>
                <w:sz w:val="28"/>
                <w:szCs w:val="28"/>
                <w:lang w:bidi="fr-FR"/>
              </w:rPr>
              <w:t>Tom SIKORA</w:t>
            </w:r>
          </w:p>
          <w:p w14:paraId="70FC6A99" w14:textId="6A9D0EE3" w:rsidR="00CE19F2" w:rsidRPr="005A7FC0" w:rsidRDefault="002F194B" w:rsidP="009806E9">
            <w:pPr>
              <w:pStyle w:val="Informationssurlarunion"/>
              <w:ind w:left="0"/>
              <w:jc w:val="both"/>
              <w:rPr>
                <w:b/>
                <w:bCs/>
                <w:sz w:val="28"/>
                <w:szCs w:val="28"/>
              </w:rPr>
            </w:pPr>
            <w:r w:rsidRPr="005A7FC0">
              <w:rPr>
                <w:b/>
                <w:bCs/>
                <w:sz w:val="28"/>
                <w:szCs w:val="28"/>
                <w:lang w:bidi="fr-FR"/>
              </w:rPr>
              <w:t xml:space="preserve">           </w:t>
            </w:r>
            <w:r w:rsidR="00CE19F2" w:rsidRPr="005A7FC0">
              <w:rPr>
                <w:b/>
                <w:bCs/>
                <w:sz w:val="28"/>
                <w:szCs w:val="28"/>
                <w:lang w:bidi="fr-FR"/>
              </w:rPr>
              <w:t xml:space="preserve">Mathis </w:t>
            </w:r>
            <w:r w:rsidRPr="005A7FC0">
              <w:rPr>
                <w:b/>
                <w:bCs/>
                <w:sz w:val="28"/>
                <w:szCs w:val="28"/>
                <w:lang w:bidi="fr-FR"/>
              </w:rPr>
              <w:t>CLAVERIE</w:t>
            </w:r>
          </w:p>
        </w:tc>
        <w:tc>
          <w:tcPr>
            <w:tcW w:w="3489" w:type="dxa"/>
            <w:vAlign w:val="bottom"/>
          </w:tcPr>
          <w:p w14:paraId="1E92600D" w14:textId="77777777" w:rsidR="009806E9" w:rsidRDefault="009806E9" w:rsidP="00A66B18">
            <w:pPr>
              <w:pStyle w:val="Coordonnes"/>
            </w:pPr>
          </w:p>
        </w:tc>
      </w:tr>
      <w:tr w:rsidR="009806E9" w:rsidRPr="0041428F" w14:paraId="5B61031A" w14:textId="77777777" w:rsidTr="009806E9">
        <w:trPr>
          <w:trHeight w:val="492"/>
          <w:jc w:val="center"/>
        </w:trPr>
        <w:tc>
          <w:tcPr>
            <w:tcW w:w="6977" w:type="dxa"/>
            <w:vMerge/>
          </w:tcPr>
          <w:p w14:paraId="1EB611D7" w14:textId="79B4ED43" w:rsidR="009806E9" w:rsidRDefault="009806E9" w:rsidP="009806E9">
            <w:pPr>
              <w:pStyle w:val="Coordonnes"/>
              <w:jc w:val="both"/>
            </w:pPr>
          </w:p>
        </w:tc>
        <w:tc>
          <w:tcPr>
            <w:tcW w:w="3489" w:type="dxa"/>
            <w:vAlign w:val="bottom"/>
          </w:tcPr>
          <w:p w14:paraId="49D71582" w14:textId="77777777" w:rsidR="009806E9" w:rsidRDefault="009806E9" w:rsidP="00A66B18">
            <w:pPr>
              <w:pStyle w:val="Coordonnes"/>
            </w:pPr>
          </w:p>
        </w:tc>
      </w:tr>
      <w:tr w:rsidR="009A2A68" w:rsidRPr="0041428F" w14:paraId="21706BC9" w14:textId="77777777" w:rsidTr="004334D5">
        <w:trPr>
          <w:trHeight w:val="492"/>
          <w:jc w:val="center"/>
        </w:trPr>
        <w:tc>
          <w:tcPr>
            <w:tcW w:w="6977" w:type="dxa"/>
            <w:vMerge w:val="restart"/>
          </w:tcPr>
          <w:p w14:paraId="5CF99650" w14:textId="19B6EEFF" w:rsidR="000B488C" w:rsidRPr="008A2FD9" w:rsidRDefault="000B488C" w:rsidP="009A2A68">
            <w:pPr>
              <w:pStyle w:val="Coordonnes"/>
              <w:rPr>
                <w:b/>
                <w:bCs/>
                <w:szCs w:val="24"/>
                <w:lang w:bidi="fr-FR"/>
              </w:rPr>
            </w:pPr>
          </w:p>
          <w:p w14:paraId="0A2B4633" w14:textId="54A1C46E" w:rsidR="009A2A68" w:rsidRPr="00FE21BD" w:rsidRDefault="00A139FC" w:rsidP="009A2A68">
            <w:pPr>
              <w:pStyle w:val="Coordonnes"/>
              <w:rPr>
                <w:sz w:val="40"/>
                <w:szCs w:val="40"/>
              </w:rPr>
            </w:pPr>
            <w:r w:rsidRPr="00FE21BD">
              <w:rPr>
                <w:b/>
                <w:bCs/>
                <w:sz w:val="40"/>
                <w:szCs w:val="40"/>
                <w:lang w:bidi="fr-FR"/>
              </w:rPr>
              <w:t xml:space="preserve">TD1 : </w:t>
            </w:r>
            <w:r w:rsidR="00EC4A51" w:rsidRPr="00FE21BD">
              <w:rPr>
                <w:b/>
                <w:bCs/>
                <w:sz w:val="40"/>
                <w:szCs w:val="40"/>
                <w:lang w:bidi="fr-FR"/>
              </w:rPr>
              <w:t>Routage statique</w:t>
            </w:r>
          </w:p>
        </w:tc>
        <w:tc>
          <w:tcPr>
            <w:tcW w:w="3489" w:type="dxa"/>
            <w:vAlign w:val="bottom"/>
          </w:tcPr>
          <w:p w14:paraId="3930D537" w14:textId="77777777" w:rsidR="009A2A68" w:rsidRDefault="009A2A68" w:rsidP="00A66B18">
            <w:pPr>
              <w:pStyle w:val="Coordonnes"/>
            </w:pPr>
          </w:p>
        </w:tc>
      </w:tr>
      <w:tr w:rsidR="009A2A68" w:rsidRPr="0041428F" w14:paraId="5FB3EDE2" w14:textId="77777777" w:rsidTr="004334D5">
        <w:trPr>
          <w:trHeight w:val="492"/>
          <w:jc w:val="center"/>
        </w:trPr>
        <w:tc>
          <w:tcPr>
            <w:tcW w:w="6977" w:type="dxa"/>
            <w:vMerge/>
          </w:tcPr>
          <w:p w14:paraId="6B287AC7" w14:textId="68489453" w:rsidR="009A2A68" w:rsidRDefault="009A2A68" w:rsidP="007E7F36">
            <w:pPr>
              <w:pStyle w:val="Coordonnes"/>
            </w:pPr>
          </w:p>
        </w:tc>
        <w:tc>
          <w:tcPr>
            <w:tcW w:w="3489" w:type="dxa"/>
            <w:vAlign w:val="bottom"/>
          </w:tcPr>
          <w:p w14:paraId="0AFB2480" w14:textId="77777777" w:rsidR="009A2A68" w:rsidRDefault="009A2A68" w:rsidP="00A66B18">
            <w:pPr>
              <w:pStyle w:val="Coordonnes"/>
            </w:pPr>
          </w:p>
        </w:tc>
      </w:tr>
    </w:tbl>
    <w:p w14:paraId="465ED36F" w14:textId="77777777" w:rsidR="006633C8" w:rsidRDefault="006633C8" w:rsidP="006633C8">
      <w:pPr>
        <w:ind w:left="0"/>
      </w:pPr>
    </w:p>
    <w:p w14:paraId="592286C6" w14:textId="77777777" w:rsidR="006633C8" w:rsidRDefault="006633C8" w:rsidP="006633C8">
      <w:pPr>
        <w:ind w:left="0" w:firstLine="720"/>
      </w:pPr>
    </w:p>
    <w:p w14:paraId="620AF90B" w14:textId="67A8FDEE" w:rsidR="009E6D8B" w:rsidRPr="00FE21BD" w:rsidRDefault="00D572CF" w:rsidP="006633C8">
      <w:pPr>
        <w:ind w:left="0" w:firstLine="720"/>
        <w:rPr>
          <w:rFonts w:asciiTheme="majorHAnsi" w:hAnsiTheme="majorHAnsi"/>
          <w:sz w:val="32"/>
          <w:szCs w:val="24"/>
        </w:rPr>
      </w:pPr>
      <w:r w:rsidRPr="00FE21BD">
        <w:rPr>
          <w:rFonts w:asciiTheme="majorHAnsi" w:hAnsiTheme="majorHAnsi"/>
          <w:sz w:val="32"/>
          <w:szCs w:val="24"/>
        </w:rPr>
        <w:t>Partie I :</w:t>
      </w:r>
      <w:r w:rsidR="009E6D8B" w:rsidRPr="00FE21BD">
        <w:rPr>
          <w:rFonts w:asciiTheme="majorHAnsi" w:hAnsiTheme="majorHAnsi"/>
          <w:sz w:val="32"/>
          <w:szCs w:val="24"/>
        </w:rPr>
        <w:t xml:space="preserve"> </w:t>
      </w:r>
      <w:r w:rsidRPr="00FE21BD">
        <w:rPr>
          <w:rFonts w:asciiTheme="majorHAnsi" w:hAnsiTheme="majorHAnsi"/>
          <w:sz w:val="32"/>
          <w:szCs w:val="24"/>
        </w:rPr>
        <w:t>Tables de routage</w:t>
      </w:r>
    </w:p>
    <w:p w14:paraId="61E47F60" w14:textId="3F72482F" w:rsidR="000F741B" w:rsidRPr="00FE21BD" w:rsidRDefault="001C437E" w:rsidP="001C437E">
      <w:pPr>
        <w:rPr>
          <w:sz w:val="28"/>
          <w:szCs w:val="22"/>
        </w:rPr>
      </w:pPr>
      <w:r w:rsidRPr="00FE21BD">
        <w:rPr>
          <w:sz w:val="28"/>
          <w:szCs w:val="22"/>
        </w:rPr>
        <w:t xml:space="preserve">1. </w:t>
      </w:r>
      <w:r w:rsidR="00D572CF" w:rsidRPr="00FE21BD">
        <w:rPr>
          <w:sz w:val="28"/>
          <w:szCs w:val="22"/>
        </w:rPr>
        <w:t>M</w:t>
      </w:r>
      <w:r w:rsidR="007C5F6A" w:rsidRPr="00FE21BD">
        <w:rPr>
          <w:sz w:val="28"/>
          <w:szCs w:val="22"/>
        </w:rPr>
        <w:t xml:space="preserve">ise </w:t>
      </w:r>
      <w:r w:rsidR="00D572CF" w:rsidRPr="00FE21BD">
        <w:rPr>
          <w:sz w:val="28"/>
          <w:szCs w:val="22"/>
        </w:rPr>
        <w:t>en place avec Packet Tracer</w:t>
      </w:r>
    </w:p>
    <w:p w14:paraId="1BB70092" w14:textId="3A4CA5E8" w:rsidR="00255CD5" w:rsidRDefault="00255CD5" w:rsidP="001C437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E8F38A" wp14:editId="620158B7">
            <wp:simplePos x="0" y="0"/>
            <wp:positionH relativeFrom="column">
              <wp:posOffset>1927860</wp:posOffset>
            </wp:positionH>
            <wp:positionV relativeFrom="page">
              <wp:posOffset>4465320</wp:posOffset>
            </wp:positionV>
            <wp:extent cx="2994660" cy="3505200"/>
            <wp:effectExtent l="0" t="0" r="0" b="0"/>
            <wp:wrapThrough wrapText="bothSides">
              <wp:wrapPolygon edited="0">
                <wp:start x="0" y="0"/>
                <wp:lineTo x="0" y="21483"/>
                <wp:lineTo x="21435" y="21483"/>
                <wp:lineTo x="21435" y="0"/>
                <wp:lineTo x="0" y="0"/>
              </wp:wrapPolygon>
            </wp:wrapThrough>
            <wp:docPr id="824673854" name="Image8" descr="Une image contenant diagramme, carte, lig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73854" name="Image8" descr="Une image contenant diagramme, carte, ligne"/>
                    <pic:cNvPicPr/>
                  </pic:nvPicPr>
                  <pic:blipFill rotWithShape="1">
                    <a:blip r:embed="rId11">
                      <a:lum/>
                      <a:alphaModFix/>
                    </a:blip>
                    <a:srcRect l="13084" t="5599" r="9018" b="5583"/>
                    <a:stretch/>
                  </pic:blipFill>
                  <pic:spPr bwMode="auto">
                    <a:xfrm>
                      <a:off x="0" y="0"/>
                      <a:ext cx="299466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A32CA" w14:textId="36E98B34" w:rsidR="001C437E" w:rsidRDefault="001C437E" w:rsidP="001C437E"/>
    <w:p w14:paraId="1EBD8DC7" w14:textId="7C6932A9" w:rsidR="00255CD5" w:rsidRDefault="00255CD5" w:rsidP="001C437E"/>
    <w:p w14:paraId="33B0CFE5" w14:textId="77777777" w:rsidR="00255CD5" w:rsidRDefault="00255CD5" w:rsidP="001C437E"/>
    <w:p w14:paraId="07EDF079" w14:textId="77777777" w:rsidR="00255CD5" w:rsidRDefault="00255CD5" w:rsidP="001C437E"/>
    <w:p w14:paraId="7F998658" w14:textId="77777777" w:rsidR="00255CD5" w:rsidRDefault="00255CD5" w:rsidP="001C437E"/>
    <w:p w14:paraId="557A4EF9" w14:textId="77777777" w:rsidR="00255CD5" w:rsidRDefault="00255CD5" w:rsidP="001C437E"/>
    <w:p w14:paraId="0A8C4561" w14:textId="77777777" w:rsidR="00255CD5" w:rsidRDefault="00255CD5" w:rsidP="001C437E"/>
    <w:p w14:paraId="4FBDA606" w14:textId="77777777" w:rsidR="00255CD5" w:rsidRDefault="00255CD5" w:rsidP="001C437E"/>
    <w:p w14:paraId="74F8B0DA" w14:textId="632179D1" w:rsidR="00255CD5" w:rsidRPr="00B13EF7" w:rsidRDefault="00C034DE" w:rsidP="001C437E">
      <w:pPr>
        <w:rPr>
          <w:sz w:val="28"/>
          <w:szCs w:val="28"/>
        </w:rPr>
      </w:pPr>
      <w:r w:rsidRPr="00B13EF7">
        <w:rPr>
          <w:sz w:val="28"/>
          <w:szCs w:val="28"/>
        </w:rPr>
        <w:t>2. Configuration des routeurs (onglet CLI)</w:t>
      </w:r>
    </w:p>
    <w:p w14:paraId="5E5F6C67" w14:textId="79195138" w:rsidR="00C034DE" w:rsidRDefault="007A5ECA" w:rsidP="001C437E">
      <w:r>
        <w:rPr>
          <w:noProof/>
        </w:rPr>
        <w:drawing>
          <wp:anchor distT="0" distB="0" distL="114300" distR="114300" simplePos="0" relativeHeight="251663360" behindDoc="0" locked="0" layoutInCell="1" allowOverlap="1" wp14:anchorId="7EF4B089" wp14:editId="64DFBFB2">
            <wp:simplePos x="0" y="0"/>
            <wp:positionH relativeFrom="column">
              <wp:posOffset>457200</wp:posOffset>
            </wp:positionH>
            <wp:positionV relativeFrom="paragraph">
              <wp:posOffset>217805</wp:posOffset>
            </wp:positionV>
            <wp:extent cx="3886200" cy="819000"/>
            <wp:effectExtent l="0" t="0" r="0" b="150"/>
            <wp:wrapSquare wrapText="bothSides"/>
            <wp:docPr id="1730734682" name="Image4" descr="Une image contenant texte, Police, capture d’écran, algèb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34682" name="Image4" descr="Une image contenant texte, Police, capture d’écran, algèbre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1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C83">
        <w:t xml:space="preserve">Configuration du </w:t>
      </w:r>
      <w:r>
        <w:t>Router0</w:t>
      </w:r>
    </w:p>
    <w:p w14:paraId="5BE3FFF1" w14:textId="036C9EEB" w:rsidR="007A5ECA" w:rsidRDefault="007A5ECA" w:rsidP="001C437E"/>
    <w:p w14:paraId="6D909231" w14:textId="77777777" w:rsidR="0086377C" w:rsidRDefault="0086377C" w:rsidP="001C437E"/>
    <w:p w14:paraId="0B7BEE30" w14:textId="77777777" w:rsidR="0086377C" w:rsidRDefault="0086377C" w:rsidP="001C437E"/>
    <w:p w14:paraId="797F3D9A" w14:textId="5923DF31" w:rsidR="0086377C" w:rsidRDefault="00E870AF" w:rsidP="001C437E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228EE46" wp14:editId="2E133A46">
            <wp:simplePos x="0" y="0"/>
            <wp:positionH relativeFrom="column">
              <wp:posOffset>472440</wp:posOffset>
            </wp:positionH>
            <wp:positionV relativeFrom="paragraph">
              <wp:posOffset>218440</wp:posOffset>
            </wp:positionV>
            <wp:extent cx="3924360" cy="809640"/>
            <wp:effectExtent l="0" t="0" r="0" b="9510"/>
            <wp:wrapSquare wrapText="bothSides"/>
            <wp:docPr id="903451818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60" cy="80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377C">
        <w:t xml:space="preserve">Configuration </w:t>
      </w:r>
      <w:r w:rsidR="00BB363E">
        <w:t>du Router1</w:t>
      </w:r>
    </w:p>
    <w:p w14:paraId="1311C3B8" w14:textId="6CD8EDB3" w:rsidR="00320E99" w:rsidRDefault="00320E99" w:rsidP="001C437E"/>
    <w:p w14:paraId="4B9C7D18" w14:textId="77777777" w:rsidR="00E870AF" w:rsidRDefault="00E870AF" w:rsidP="001C437E"/>
    <w:p w14:paraId="37AF806F" w14:textId="77777777" w:rsidR="00E870AF" w:rsidRDefault="00E870AF" w:rsidP="001C437E"/>
    <w:p w14:paraId="5FBEC698" w14:textId="72AF4A7E" w:rsidR="00EB0136" w:rsidRDefault="001D3C7D" w:rsidP="001C437E">
      <w:r>
        <w:t>1. Vérification de la configuration</w:t>
      </w:r>
    </w:p>
    <w:tbl>
      <w:tblPr>
        <w:tblStyle w:val="Grilledutableau"/>
        <w:tblW w:w="9736" w:type="dxa"/>
        <w:tblInd w:w="607" w:type="dxa"/>
        <w:tblLook w:val="04A0" w:firstRow="1" w:lastRow="0" w:firstColumn="1" w:lastColumn="0" w:noHBand="0" w:noVBand="1"/>
      </w:tblPr>
      <w:tblGrid>
        <w:gridCol w:w="4950"/>
        <w:gridCol w:w="4786"/>
      </w:tblGrid>
      <w:tr w:rsidR="009D684D" w14:paraId="502F22C9" w14:textId="77777777" w:rsidTr="001B4562">
        <w:tc>
          <w:tcPr>
            <w:tcW w:w="4950" w:type="dxa"/>
            <w:shd w:val="clear" w:color="auto" w:fill="4389D7" w:themeFill="accent1" w:themeFillTint="99"/>
            <w:vAlign w:val="center"/>
          </w:tcPr>
          <w:p w14:paraId="19F3C4DB" w14:textId="0619678F" w:rsidR="009D684D" w:rsidRPr="001B4562" w:rsidRDefault="001B4562" w:rsidP="001B4562">
            <w:pPr>
              <w:ind w:left="0"/>
              <w:jc w:val="center"/>
              <w:rPr>
                <w:color w:val="FFFFFF" w:themeColor="background1"/>
                <w:sz w:val="26"/>
                <w:szCs w:val="26"/>
              </w:rPr>
            </w:pPr>
            <w:r>
              <w:rPr>
                <w:color w:val="FFFFFF" w:themeColor="background1"/>
                <w:sz w:val="26"/>
                <w:szCs w:val="26"/>
              </w:rPr>
              <w:t xml:space="preserve">           </w:t>
            </w:r>
            <w:r w:rsidR="009D684D" w:rsidRPr="001B4562">
              <w:rPr>
                <w:color w:val="FFFFFF" w:themeColor="background1"/>
                <w:sz w:val="26"/>
                <w:szCs w:val="26"/>
              </w:rPr>
              <w:t>Vérification du Router0</w:t>
            </w:r>
          </w:p>
        </w:tc>
        <w:tc>
          <w:tcPr>
            <w:tcW w:w="4786" w:type="dxa"/>
            <w:shd w:val="clear" w:color="auto" w:fill="4389D7" w:themeFill="accent1" w:themeFillTint="99"/>
            <w:vAlign w:val="center"/>
          </w:tcPr>
          <w:p w14:paraId="37D3B763" w14:textId="595A9ADA" w:rsidR="009D684D" w:rsidRPr="001B4562" w:rsidRDefault="001B4562" w:rsidP="001B4562">
            <w:pPr>
              <w:ind w:left="0"/>
              <w:jc w:val="center"/>
              <w:rPr>
                <w:color w:val="FFFFFF" w:themeColor="background1"/>
                <w:sz w:val="26"/>
                <w:szCs w:val="26"/>
              </w:rPr>
            </w:pPr>
            <w:r>
              <w:rPr>
                <w:color w:val="FFFFFF" w:themeColor="background1"/>
                <w:sz w:val="26"/>
                <w:szCs w:val="26"/>
              </w:rPr>
              <w:t xml:space="preserve">           </w:t>
            </w:r>
            <w:r w:rsidR="009D684D" w:rsidRPr="001B4562">
              <w:rPr>
                <w:color w:val="FFFFFF" w:themeColor="background1"/>
                <w:sz w:val="26"/>
                <w:szCs w:val="26"/>
              </w:rPr>
              <w:t>Vérification du Router1</w:t>
            </w:r>
          </w:p>
        </w:tc>
      </w:tr>
      <w:tr w:rsidR="009D684D" w14:paraId="4F6E7BED" w14:textId="77777777" w:rsidTr="001B4562">
        <w:trPr>
          <w:trHeight w:val="1795"/>
        </w:trPr>
        <w:tc>
          <w:tcPr>
            <w:tcW w:w="4950" w:type="dxa"/>
            <w:vAlign w:val="center"/>
          </w:tcPr>
          <w:p w14:paraId="3B566059" w14:textId="4B9BD38C" w:rsidR="009D684D" w:rsidRDefault="00331D7E" w:rsidP="00331D7E">
            <w:pPr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454A8FD7" wp14:editId="571384EA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-2712085</wp:posOffset>
                  </wp:positionV>
                  <wp:extent cx="2771140" cy="2703830"/>
                  <wp:effectExtent l="0" t="0" r="0" b="1270"/>
                  <wp:wrapSquare wrapText="bothSides"/>
                  <wp:docPr id="1318599301" name="Image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140" cy="270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86" w:type="dxa"/>
            <w:vAlign w:val="center"/>
          </w:tcPr>
          <w:p w14:paraId="7BBAFC50" w14:textId="566EF796" w:rsidR="009D684D" w:rsidRDefault="00F30D9C" w:rsidP="0021752E">
            <w:pPr>
              <w:ind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7A1D147F" wp14:editId="77A74778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-2543175</wp:posOffset>
                  </wp:positionV>
                  <wp:extent cx="2781935" cy="2640330"/>
                  <wp:effectExtent l="0" t="0" r="0" b="6990"/>
                  <wp:wrapSquare wrapText="bothSides"/>
                  <wp:docPr id="714731046" name="Image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935" cy="264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347E00D" w14:textId="77777777" w:rsidR="00E870AF" w:rsidRDefault="00E870AF" w:rsidP="001C437E"/>
    <w:p w14:paraId="5312EEF4" w14:textId="0E61D292" w:rsidR="0063784A" w:rsidRDefault="0063784A" w:rsidP="0063784A">
      <w:r>
        <w:t xml:space="preserve">2. Ping entre </w:t>
      </w:r>
      <w:r w:rsidR="00120618">
        <w:t>les postes clients</w:t>
      </w:r>
    </w:p>
    <w:p w14:paraId="73E9265B" w14:textId="77777777" w:rsidR="00AC4B13" w:rsidRDefault="00AC4B13" w:rsidP="00A44D77">
      <w:pPr>
        <w:ind w:left="0"/>
      </w:pPr>
    </w:p>
    <w:p w14:paraId="643872EA" w14:textId="77777777" w:rsidR="00AC4B13" w:rsidRDefault="00AC4B13" w:rsidP="00A44D77">
      <w:pPr>
        <w:ind w:left="0"/>
      </w:pPr>
    </w:p>
    <w:p w14:paraId="04B86465" w14:textId="4E7D3F6A" w:rsidR="00AC4B13" w:rsidRDefault="00AC4B13" w:rsidP="00A44D77">
      <w:pPr>
        <w:ind w:left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8780C05" wp14:editId="10E7DBFF">
            <wp:simplePos x="0" y="0"/>
            <wp:positionH relativeFrom="column">
              <wp:posOffset>1592580</wp:posOffset>
            </wp:positionH>
            <wp:positionV relativeFrom="paragraph">
              <wp:posOffset>-564515</wp:posOffset>
            </wp:positionV>
            <wp:extent cx="3335020" cy="3108960"/>
            <wp:effectExtent l="0" t="0" r="0" b="0"/>
            <wp:wrapThrough wrapText="bothSides">
              <wp:wrapPolygon edited="0">
                <wp:start x="0" y="0"/>
                <wp:lineTo x="0" y="21441"/>
                <wp:lineTo x="21468" y="21441"/>
                <wp:lineTo x="21468" y="0"/>
                <wp:lineTo x="0" y="0"/>
              </wp:wrapPolygon>
            </wp:wrapThrough>
            <wp:docPr id="734681300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9A788" w14:textId="739FA4AC" w:rsidR="0086423E" w:rsidRDefault="0086423E" w:rsidP="00A44D77">
      <w:pPr>
        <w:ind w:left="0"/>
      </w:pPr>
    </w:p>
    <w:p w14:paraId="67FA7FA6" w14:textId="77777777" w:rsidR="00973075" w:rsidRDefault="00973075" w:rsidP="00A44D77">
      <w:pPr>
        <w:ind w:left="0"/>
      </w:pPr>
    </w:p>
    <w:p w14:paraId="7B2773BC" w14:textId="77777777" w:rsidR="00973075" w:rsidRDefault="00973075" w:rsidP="00A44D77">
      <w:pPr>
        <w:ind w:left="0"/>
      </w:pPr>
    </w:p>
    <w:p w14:paraId="33B4104D" w14:textId="77777777" w:rsidR="00973075" w:rsidRDefault="00973075" w:rsidP="00A44D77">
      <w:pPr>
        <w:ind w:left="0"/>
      </w:pPr>
    </w:p>
    <w:p w14:paraId="082178CD" w14:textId="77777777" w:rsidR="00973075" w:rsidRDefault="00973075" w:rsidP="00A44D77">
      <w:pPr>
        <w:ind w:left="0"/>
      </w:pPr>
    </w:p>
    <w:p w14:paraId="35AF1E72" w14:textId="77777777" w:rsidR="00973075" w:rsidRDefault="00973075" w:rsidP="00A44D77">
      <w:pPr>
        <w:ind w:left="0"/>
      </w:pPr>
    </w:p>
    <w:p w14:paraId="2679469E" w14:textId="42FE7667" w:rsidR="005132EF" w:rsidRDefault="004526D0" w:rsidP="005132EF">
      <w:r>
        <w:t>3</w:t>
      </w:r>
      <w:r w:rsidR="005132EF">
        <w:t xml:space="preserve">. </w:t>
      </w:r>
      <w:r w:rsidR="000F0902">
        <w:t>Communication entre les différents routeurs</w:t>
      </w:r>
    </w:p>
    <w:p w14:paraId="3BFBF568" w14:textId="5B585331" w:rsidR="00D572D0" w:rsidRDefault="008D0429" w:rsidP="008D0429">
      <w:pPr>
        <w:ind w:left="0"/>
        <w:jc w:val="both"/>
      </w:pPr>
      <w:r w:rsidRPr="008D0429">
        <w:t xml:space="preserve">Les PC0 et PC1 peuvent communiquer entre eux car les routeurs ont été configuré de telles </w:t>
      </w:r>
      <w:r w:rsidR="001F2B88" w:rsidRPr="008D0429">
        <w:t>manières</w:t>
      </w:r>
      <w:r w:rsidRPr="008D0429">
        <w:t xml:space="preserve"> à pouvoir recevoir et s’envoyer des paquets entre eux</w:t>
      </w:r>
      <w:r w:rsidR="001F2B88">
        <w:t xml:space="preserve"> (</w:t>
      </w:r>
      <w:r w:rsidR="00185827">
        <w:t xml:space="preserve">création </w:t>
      </w:r>
      <w:r w:rsidR="00A60A09">
        <w:t xml:space="preserve">d’une route statique sur le Router0 et le Router1 ainsi que </w:t>
      </w:r>
      <w:r w:rsidR="00F25F37">
        <w:t xml:space="preserve">le paramétrage du </w:t>
      </w:r>
      <w:r w:rsidR="00B73D03">
        <w:t>Gateway</w:t>
      </w:r>
      <w:r w:rsidR="00F25F37">
        <w:t xml:space="preserve"> </w:t>
      </w:r>
      <w:r w:rsidR="00B73D03">
        <w:t>sur chaque PC</w:t>
      </w:r>
      <w:r w:rsidR="006839FC">
        <w:t>).</w:t>
      </w:r>
      <w:r w:rsidRPr="008D0429">
        <w:t xml:space="preserve"> </w:t>
      </w:r>
      <w:r w:rsidR="006839FC">
        <w:t>C</w:t>
      </w:r>
      <w:r w:rsidRPr="008D0429">
        <w:t xml:space="preserve">ependant, le </w:t>
      </w:r>
      <w:r w:rsidR="00FD4052">
        <w:t>R</w:t>
      </w:r>
      <w:r w:rsidRPr="008D0429">
        <w:t xml:space="preserve">outer2 n’ayant pas été configuré, </w:t>
      </w:r>
      <w:r w:rsidR="00A40B9C">
        <w:t xml:space="preserve">il </w:t>
      </w:r>
      <w:r w:rsidRPr="008D0429">
        <w:t xml:space="preserve">ne peut par conséquent pas </w:t>
      </w:r>
      <w:r w:rsidR="006839FC" w:rsidRPr="008D0429">
        <w:t>interagir</w:t>
      </w:r>
      <w:r w:rsidRPr="008D0429">
        <w:t xml:space="preserve"> et donc </w:t>
      </w:r>
      <w:r w:rsidR="00960A0B">
        <w:t xml:space="preserve">ne peut pas </w:t>
      </w:r>
      <w:r w:rsidRPr="008D0429">
        <w:t>recevoir de paquets des PC0 et PC1.</w:t>
      </w:r>
    </w:p>
    <w:p w14:paraId="01BB91E3" w14:textId="516EE5F8" w:rsidR="008129B3" w:rsidRDefault="008129B3" w:rsidP="00A44D77">
      <w:pPr>
        <w:ind w:left="0"/>
      </w:pPr>
    </w:p>
    <w:p w14:paraId="3FFDEF88" w14:textId="7D5107E7" w:rsidR="00757592" w:rsidRDefault="00AC10AC" w:rsidP="00A44D77">
      <w:pPr>
        <w:ind w:left="0"/>
      </w:pPr>
      <w:r>
        <w:tab/>
        <w:t xml:space="preserve">4. </w:t>
      </w:r>
      <w:r w:rsidR="005F2FAA">
        <w:t>Vérification des interfaces</w:t>
      </w:r>
    </w:p>
    <w:p w14:paraId="7AA8AFE5" w14:textId="147B3E35" w:rsidR="00B41E54" w:rsidRDefault="00402901" w:rsidP="00A44D77">
      <w:pPr>
        <w:ind w:left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79EEFF7" wp14:editId="5439C8BC">
            <wp:simplePos x="0" y="0"/>
            <wp:positionH relativeFrom="column">
              <wp:posOffset>0</wp:posOffset>
            </wp:positionH>
            <wp:positionV relativeFrom="paragraph">
              <wp:posOffset>203200</wp:posOffset>
            </wp:positionV>
            <wp:extent cx="5960110" cy="1456690"/>
            <wp:effectExtent l="0" t="0" r="2540" b="0"/>
            <wp:wrapSquare wrapText="bothSides"/>
            <wp:docPr id="171082415" name="Image9" descr="Une image contenant texte, capture d’écran, logiciel, Icône d’ordinat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2415" name="Image9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7">
                      <a:lum/>
                      <a:alphaModFix/>
                    </a:blip>
                    <a:srcRect l="61367" t="48683" r="3831" b="36178"/>
                    <a:stretch/>
                  </pic:blipFill>
                  <pic:spPr bwMode="auto">
                    <a:xfrm>
                      <a:off x="0" y="0"/>
                      <a:ext cx="5960110" cy="145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D09">
        <w:t xml:space="preserve">Interface du </w:t>
      </w:r>
      <w:r w:rsidR="00927A4B">
        <w:t>Router0</w:t>
      </w:r>
    </w:p>
    <w:p w14:paraId="3D26958B" w14:textId="25985270" w:rsidR="00927A4B" w:rsidRDefault="00927A4B" w:rsidP="00A44D77">
      <w:pPr>
        <w:ind w:left="0"/>
      </w:pPr>
    </w:p>
    <w:p w14:paraId="09D0EAB6" w14:textId="173470D6" w:rsidR="00E522F8" w:rsidRDefault="00E522F8" w:rsidP="00A44D77">
      <w:pPr>
        <w:ind w:left="0"/>
      </w:pPr>
    </w:p>
    <w:p w14:paraId="47A8DE67" w14:textId="4626D698" w:rsidR="00E522F8" w:rsidRDefault="00E522F8" w:rsidP="00A44D77">
      <w:pPr>
        <w:ind w:left="0"/>
      </w:pPr>
    </w:p>
    <w:p w14:paraId="361D4644" w14:textId="1187A550" w:rsidR="00E522F8" w:rsidRDefault="00E522F8" w:rsidP="00A44D77">
      <w:pPr>
        <w:ind w:left="0"/>
      </w:pPr>
    </w:p>
    <w:p w14:paraId="2F47B975" w14:textId="10BBD92F" w:rsidR="00E522F8" w:rsidRDefault="00E865E4" w:rsidP="00A44D77">
      <w:pPr>
        <w:ind w:left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B71C37F" wp14:editId="1F9987AC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60110" cy="1432560"/>
            <wp:effectExtent l="0" t="0" r="2540" b="0"/>
            <wp:wrapSquare wrapText="bothSides"/>
            <wp:docPr id="1626824105" name="Image10" descr="Une image contenant texte, capture d’écran, logiciel, Icône d’ordinat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24105" name="Image10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8">
                      <a:lum/>
                      <a:alphaModFix/>
                    </a:blip>
                    <a:srcRect l="36966" t="48111" r="28321" b="36686"/>
                    <a:stretch/>
                  </pic:blipFill>
                  <pic:spPr bwMode="auto">
                    <a:xfrm>
                      <a:off x="0" y="0"/>
                      <a:ext cx="596011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2F8">
        <w:t>Interface du Router1</w:t>
      </w:r>
    </w:p>
    <w:p w14:paraId="400E99FF" w14:textId="57E7825C" w:rsidR="00E522F8" w:rsidRDefault="00E522F8" w:rsidP="00A44D77">
      <w:pPr>
        <w:ind w:left="0"/>
      </w:pPr>
    </w:p>
    <w:p w14:paraId="39D9DCA8" w14:textId="77777777" w:rsidR="004F1EED" w:rsidRDefault="004F1EED" w:rsidP="00A44D77">
      <w:pPr>
        <w:ind w:left="0"/>
      </w:pPr>
    </w:p>
    <w:p w14:paraId="01E749AA" w14:textId="77777777" w:rsidR="004F1EED" w:rsidRDefault="004F1EED" w:rsidP="00A44D77">
      <w:pPr>
        <w:ind w:left="0"/>
      </w:pPr>
    </w:p>
    <w:p w14:paraId="5A93B8B9" w14:textId="77A23B42" w:rsidR="004F1EED" w:rsidRDefault="004F1EED" w:rsidP="00A44D77">
      <w:pPr>
        <w:ind w:left="0"/>
      </w:pPr>
    </w:p>
    <w:p w14:paraId="7475A149" w14:textId="25C859ED" w:rsidR="004F1EED" w:rsidRDefault="00354E53" w:rsidP="00A44D77">
      <w:pPr>
        <w:ind w:left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C3539B7" wp14:editId="7C2A76CC">
            <wp:simplePos x="0" y="0"/>
            <wp:positionH relativeFrom="column">
              <wp:posOffset>0</wp:posOffset>
            </wp:positionH>
            <wp:positionV relativeFrom="paragraph">
              <wp:posOffset>207010</wp:posOffset>
            </wp:positionV>
            <wp:extent cx="5960110" cy="1402080"/>
            <wp:effectExtent l="0" t="0" r="2540" b="7620"/>
            <wp:wrapSquare wrapText="bothSides"/>
            <wp:docPr id="186922226" name="Image11" descr="Une image contenant texte, capture d’écran, logiciel, Icône d’ordinat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2226" name="Image1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9">
                      <a:lum/>
                      <a:alphaModFix/>
                    </a:blip>
                    <a:srcRect l="62639" t="33634" r="2594" b="51118"/>
                    <a:stretch/>
                  </pic:blipFill>
                  <pic:spPr bwMode="auto">
                    <a:xfrm>
                      <a:off x="0" y="0"/>
                      <a:ext cx="596011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EED">
        <w:t>Interface du Router2</w:t>
      </w:r>
    </w:p>
    <w:p w14:paraId="5A9265EB" w14:textId="37B78056" w:rsidR="004F1EED" w:rsidRDefault="004F1EED" w:rsidP="00A44D77">
      <w:pPr>
        <w:ind w:left="0"/>
      </w:pPr>
    </w:p>
    <w:p w14:paraId="62AB0885" w14:textId="77777777" w:rsidR="00C350B9" w:rsidRDefault="00C350B9" w:rsidP="00A44D77">
      <w:pPr>
        <w:ind w:left="0"/>
      </w:pPr>
    </w:p>
    <w:p w14:paraId="51D1D5BF" w14:textId="77777777" w:rsidR="00C350B9" w:rsidRDefault="00C350B9" w:rsidP="00A44D77">
      <w:pPr>
        <w:ind w:left="0"/>
      </w:pPr>
    </w:p>
    <w:p w14:paraId="3393BAF3" w14:textId="77777777" w:rsidR="00C350B9" w:rsidRDefault="00C350B9" w:rsidP="00A44D77">
      <w:pPr>
        <w:ind w:left="0"/>
      </w:pPr>
    </w:p>
    <w:p w14:paraId="223884BE" w14:textId="3DE419E9" w:rsidR="00C350B9" w:rsidRDefault="00C350B9" w:rsidP="00A44D77">
      <w:pPr>
        <w:ind w:left="0"/>
      </w:pPr>
    </w:p>
    <w:p w14:paraId="36D68A76" w14:textId="01259019" w:rsidR="00883F39" w:rsidRDefault="00443463" w:rsidP="00A44D77">
      <w:pPr>
        <w:ind w:left="0"/>
      </w:pPr>
      <w:r>
        <w:t>Les interfaces des Routeurs sont opérationnelles et fonctionnent correctement.</w:t>
      </w:r>
    </w:p>
    <w:p w14:paraId="772D558C" w14:textId="77777777" w:rsidR="00075100" w:rsidRDefault="00075100" w:rsidP="00A44D77">
      <w:pPr>
        <w:ind w:left="0"/>
      </w:pPr>
    </w:p>
    <w:p w14:paraId="741F64DE" w14:textId="77777777" w:rsidR="00075100" w:rsidRDefault="00075100" w:rsidP="00A44D77">
      <w:pPr>
        <w:ind w:left="0"/>
      </w:pPr>
    </w:p>
    <w:p w14:paraId="3FAC1214" w14:textId="5B6061CC" w:rsidR="00141C00" w:rsidRDefault="00510352" w:rsidP="00A44D77">
      <w:pPr>
        <w:ind w:left="0"/>
      </w:pPr>
      <w:r>
        <w:tab/>
        <w:t xml:space="preserve">5. Affichage de la table de </w:t>
      </w:r>
      <w:r w:rsidR="00191241">
        <w:t xml:space="preserve">routage sur chacun des </w:t>
      </w:r>
      <w:r w:rsidR="00BD76DD">
        <w:t>routeurs</w:t>
      </w:r>
    </w:p>
    <w:p w14:paraId="789D0002" w14:textId="5E08E9C0" w:rsidR="000A0A37" w:rsidRDefault="00FC760F" w:rsidP="00A44D77">
      <w:pPr>
        <w:ind w:left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1B08536" wp14:editId="0D55E507">
            <wp:simplePos x="0" y="0"/>
            <wp:positionH relativeFrom="column">
              <wp:posOffset>0</wp:posOffset>
            </wp:positionH>
            <wp:positionV relativeFrom="paragraph">
              <wp:posOffset>233680</wp:posOffset>
            </wp:positionV>
            <wp:extent cx="4206960" cy="1697400"/>
            <wp:effectExtent l="0" t="0" r="3090" b="0"/>
            <wp:wrapSquare wrapText="bothSides"/>
            <wp:docPr id="1271305817" name="Image15" descr="Une image contenant texte, capture d’écran, Police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05817" name="Image15" descr="Une image contenant texte, capture d’écran, Police, nombre&#10;&#10;Description générée automatiquement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6960" cy="169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49E1">
        <w:t xml:space="preserve">Table de routage </w:t>
      </w:r>
      <w:r w:rsidR="00BF2233">
        <w:t>du Router0</w:t>
      </w:r>
    </w:p>
    <w:p w14:paraId="17C4C5E6" w14:textId="1DD3B664" w:rsidR="00BF2233" w:rsidRDefault="00BF2233" w:rsidP="00A44D77">
      <w:pPr>
        <w:ind w:left="0"/>
      </w:pPr>
    </w:p>
    <w:p w14:paraId="3E1007CB" w14:textId="77777777" w:rsidR="00BB3C3D" w:rsidRDefault="00BB3C3D" w:rsidP="00A44D77">
      <w:pPr>
        <w:ind w:left="0"/>
      </w:pPr>
    </w:p>
    <w:p w14:paraId="1E34801E" w14:textId="77777777" w:rsidR="00BB3C3D" w:rsidRDefault="00BB3C3D" w:rsidP="00A44D77">
      <w:pPr>
        <w:ind w:left="0"/>
      </w:pPr>
    </w:p>
    <w:p w14:paraId="79CF03E7" w14:textId="77777777" w:rsidR="00BB3C3D" w:rsidRDefault="00BB3C3D" w:rsidP="00A44D77">
      <w:pPr>
        <w:ind w:left="0"/>
      </w:pPr>
    </w:p>
    <w:p w14:paraId="41C34152" w14:textId="77777777" w:rsidR="00BB3C3D" w:rsidRDefault="00BB3C3D" w:rsidP="00A44D77">
      <w:pPr>
        <w:ind w:left="0"/>
      </w:pPr>
    </w:p>
    <w:p w14:paraId="7636D87E" w14:textId="762A8225" w:rsidR="00BB3C3D" w:rsidRDefault="00187829" w:rsidP="00A44D77">
      <w:pPr>
        <w:ind w:left="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84095CC" wp14:editId="6CDEB4C4">
            <wp:simplePos x="0" y="0"/>
            <wp:positionH relativeFrom="column">
              <wp:posOffset>989</wp:posOffset>
            </wp:positionH>
            <wp:positionV relativeFrom="paragraph">
              <wp:posOffset>217805</wp:posOffset>
            </wp:positionV>
            <wp:extent cx="3996000" cy="1503000"/>
            <wp:effectExtent l="0" t="0" r="4500" b="1950"/>
            <wp:wrapSquare wrapText="bothSides"/>
            <wp:docPr id="339756470" name="Image14" descr="Une image contenant texte, capture d’écran, Police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56470" name="Image14" descr="Une image contenant texte, capture d’écran, Police, nombre&#10;&#10;Description générée automatiquement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150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3C3D">
        <w:t>Table de routage du Router1</w:t>
      </w:r>
    </w:p>
    <w:p w14:paraId="7B042477" w14:textId="7422CD4A" w:rsidR="00BB3C3D" w:rsidRDefault="00BB3C3D" w:rsidP="00A44D77">
      <w:pPr>
        <w:ind w:left="0"/>
      </w:pPr>
    </w:p>
    <w:p w14:paraId="58E3DC6E" w14:textId="77777777" w:rsidR="00187829" w:rsidRDefault="00187829" w:rsidP="00A44D77">
      <w:pPr>
        <w:ind w:left="0"/>
      </w:pPr>
    </w:p>
    <w:p w14:paraId="7901E863" w14:textId="77777777" w:rsidR="00187829" w:rsidRDefault="00187829" w:rsidP="00A44D77">
      <w:pPr>
        <w:ind w:left="0"/>
      </w:pPr>
    </w:p>
    <w:p w14:paraId="187ECC29" w14:textId="77777777" w:rsidR="00187829" w:rsidRDefault="00187829" w:rsidP="00A44D77">
      <w:pPr>
        <w:ind w:left="0"/>
      </w:pPr>
    </w:p>
    <w:p w14:paraId="5112EDF9" w14:textId="77777777" w:rsidR="00C37724" w:rsidRDefault="00C37724" w:rsidP="00A44D77">
      <w:pPr>
        <w:ind w:left="0"/>
      </w:pPr>
    </w:p>
    <w:p w14:paraId="4CABA9F6" w14:textId="082D0199" w:rsidR="00187829" w:rsidRDefault="00D63A7B" w:rsidP="00A44D77">
      <w:pPr>
        <w:ind w:left="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05D9282" wp14:editId="4CB15F0B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3957320" cy="1292225"/>
            <wp:effectExtent l="0" t="0" r="4560" b="3000"/>
            <wp:wrapSquare wrapText="bothSides"/>
            <wp:docPr id="356280907" name="Image16" descr="Une image contenant texte, capture d’écran, Police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80907" name="Image16" descr="Une image contenant texte, capture d’écran, Police, nombre&#10;&#10;Description générée automatiquement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7829">
        <w:t>Table de routage du Router2</w:t>
      </w:r>
    </w:p>
    <w:p w14:paraId="2E0F1DCE" w14:textId="001D8968" w:rsidR="00187829" w:rsidRDefault="00187829" w:rsidP="00A44D77">
      <w:pPr>
        <w:ind w:left="0"/>
      </w:pPr>
    </w:p>
    <w:p w14:paraId="257D9F8D" w14:textId="77777777" w:rsidR="00D63A7B" w:rsidRDefault="00D63A7B" w:rsidP="00A44D77">
      <w:pPr>
        <w:ind w:left="0"/>
      </w:pPr>
    </w:p>
    <w:p w14:paraId="13D8A3BA" w14:textId="77777777" w:rsidR="00D63A7B" w:rsidRDefault="00D63A7B" w:rsidP="00A44D77">
      <w:pPr>
        <w:ind w:left="0"/>
      </w:pPr>
    </w:p>
    <w:p w14:paraId="250C51FE" w14:textId="60C5E4AE" w:rsidR="00D63A7B" w:rsidRDefault="00D63A7B" w:rsidP="00A44D77">
      <w:pPr>
        <w:ind w:left="0"/>
      </w:pPr>
    </w:p>
    <w:p w14:paraId="2754D5C3" w14:textId="3F66F618" w:rsidR="00D63A7B" w:rsidRDefault="0068024F" w:rsidP="00A44D77">
      <w:pPr>
        <w:ind w:left="0"/>
      </w:pPr>
      <w:r>
        <w:tab/>
      </w:r>
      <w:r w:rsidR="00AF24A2">
        <w:t xml:space="preserve">6. </w:t>
      </w:r>
      <w:r w:rsidR="002329BB">
        <w:t>Configuration à adopter pour chaque routeur</w:t>
      </w:r>
    </w:p>
    <w:p w14:paraId="0A56BB13" w14:textId="2D39D8F6" w:rsidR="009D785B" w:rsidRDefault="00A1283A" w:rsidP="00A44D77">
      <w:pPr>
        <w:ind w:left="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9E7CC5B" wp14:editId="390BFA23">
            <wp:simplePos x="0" y="0"/>
            <wp:positionH relativeFrom="column">
              <wp:posOffset>0</wp:posOffset>
            </wp:positionH>
            <wp:positionV relativeFrom="paragraph">
              <wp:posOffset>346710</wp:posOffset>
            </wp:positionV>
            <wp:extent cx="3747770" cy="136525"/>
            <wp:effectExtent l="0" t="0" r="5080" b="0"/>
            <wp:wrapSquare wrapText="bothSides"/>
            <wp:docPr id="1696336917" name="Image 1696336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lum/>
                      <a:alphaModFix/>
                    </a:blip>
                    <a:srcRect t="67375"/>
                    <a:stretch/>
                  </pic:blipFill>
                  <pic:spPr bwMode="auto">
                    <a:xfrm>
                      <a:off x="0" y="0"/>
                      <a:ext cx="3747770" cy="13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58FE366" wp14:editId="19CA3987">
            <wp:simplePos x="0" y="0"/>
            <wp:positionH relativeFrom="column">
              <wp:posOffset>0</wp:posOffset>
            </wp:positionH>
            <wp:positionV relativeFrom="paragraph">
              <wp:posOffset>194310</wp:posOffset>
            </wp:positionV>
            <wp:extent cx="3747770" cy="152400"/>
            <wp:effectExtent l="0" t="0" r="5080" b="0"/>
            <wp:wrapSquare wrapText="bothSides"/>
            <wp:docPr id="1293734012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lum/>
                      <a:alphaModFix/>
                    </a:blip>
                    <a:srcRect b="63581"/>
                    <a:stretch/>
                  </pic:blipFill>
                  <pic:spPr bwMode="auto">
                    <a:xfrm>
                      <a:off x="0" y="0"/>
                      <a:ext cx="374777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228">
        <w:t>Définition de la route statique du Router0</w:t>
      </w:r>
    </w:p>
    <w:p w14:paraId="7CC18A16" w14:textId="27C777AA" w:rsidR="00796999" w:rsidRDefault="00796999" w:rsidP="00A44D77">
      <w:pPr>
        <w:ind w:left="0"/>
      </w:pPr>
    </w:p>
    <w:p w14:paraId="56546FF6" w14:textId="5F1F068A" w:rsidR="00B730D7" w:rsidRDefault="00AE7EE3" w:rsidP="00A44D77">
      <w:pPr>
        <w:ind w:left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66A7263" wp14:editId="296138E3">
            <wp:simplePos x="0" y="0"/>
            <wp:positionH relativeFrom="column">
              <wp:posOffset>0</wp:posOffset>
            </wp:positionH>
            <wp:positionV relativeFrom="paragraph">
              <wp:posOffset>214630</wp:posOffset>
            </wp:positionV>
            <wp:extent cx="3913505" cy="137160"/>
            <wp:effectExtent l="0" t="0" r="0" b="0"/>
            <wp:wrapSquare wrapText="bothSides"/>
            <wp:docPr id="636252618" name="Image1" descr="Une image contenant texte, Police, capture d’écra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52618" name="Image1" descr="Une image contenant texte, Police, capture d’écran&#10;&#10;Description générée automatiquement"/>
                    <pic:cNvPicPr/>
                  </pic:nvPicPr>
                  <pic:blipFill rotWithShape="1">
                    <a:blip r:embed="rId24">
                      <a:lum/>
                      <a:alphaModFix/>
                    </a:blip>
                    <a:srcRect b="74286"/>
                    <a:stretch/>
                  </pic:blipFill>
                  <pic:spPr bwMode="auto">
                    <a:xfrm>
                      <a:off x="0" y="0"/>
                      <a:ext cx="3913505" cy="13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33C9634" wp14:editId="35A58161">
            <wp:simplePos x="0" y="0"/>
            <wp:positionH relativeFrom="column">
              <wp:posOffset>-635</wp:posOffset>
            </wp:positionH>
            <wp:positionV relativeFrom="paragraph">
              <wp:posOffset>349885</wp:posOffset>
            </wp:positionV>
            <wp:extent cx="3914140" cy="137160"/>
            <wp:effectExtent l="0" t="0" r="0" b="0"/>
            <wp:wrapSquare wrapText="bothSides"/>
            <wp:docPr id="1914403542" name="Image 1914403542" descr="Une image contenant texte, Police, capture d’écra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52618" name="Image1" descr="Une image contenant texte, Police, capture d’écran&#10;&#10;Description générée automatiquement"/>
                    <pic:cNvPicPr/>
                  </pic:nvPicPr>
                  <pic:blipFill rotWithShape="1">
                    <a:blip r:embed="rId24">
                      <a:lum/>
                      <a:alphaModFix/>
                    </a:blip>
                    <a:srcRect t="74286"/>
                    <a:stretch/>
                  </pic:blipFill>
                  <pic:spPr bwMode="auto">
                    <a:xfrm>
                      <a:off x="0" y="0"/>
                      <a:ext cx="3914140" cy="13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30D7">
        <w:t>Définition de la route statique du Router1</w:t>
      </w:r>
    </w:p>
    <w:p w14:paraId="46950611" w14:textId="754624A6" w:rsidR="00B730D7" w:rsidRDefault="00B730D7" w:rsidP="00A44D77">
      <w:pPr>
        <w:ind w:left="0"/>
      </w:pPr>
    </w:p>
    <w:p w14:paraId="4133C373" w14:textId="77777777" w:rsidR="004B14F6" w:rsidRDefault="004B14F6" w:rsidP="00A44D77">
      <w:pPr>
        <w:ind w:left="0"/>
      </w:pPr>
    </w:p>
    <w:p w14:paraId="365986CB" w14:textId="6ADFE6E6" w:rsidR="00376D88" w:rsidRPr="00FE21BD" w:rsidRDefault="00376D88" w:rsidP="00376D88">
      <w:pPr>
        <w:ind w:left="0" w:firstLine="720"/>
        <w:rPr>
          <w:rFonts w:asciiTheme="majorHAnsi" w:hAnsiTheme="majorHAnsi"/>
          <w:sz w:val="32"/>
          <w:szCs w:val="24"/>
        </w:rPr>
      </w:pPr>
      <w:r w:rsidRPr="00FE21BD">
        <w:rPr>
          <w:rFonts w:asciiTheme="majorHAnsi" w:hAnsiTheme="majorHAnsi"/>
          <w:sz w:val="32"/>
          <w:szCs w:val="24"/>
        </w:rPr>
        <w:t xml:space="preserve">Partie </w:t>
      </w:r>
      <w:r w:rsidR="00972E8F">
        <w:rPr>
          <w:rFonts w:asciiTheme="majorHAnsi" w:hAnsiTheme="majorHAnsi"/>
          <w:sz w:val="32"/>
          <w:szCs w:val="24"/>
        </w:rPr>
        <w:t>2</w:t>
      </w:r>
      <w:r w:rsidRPr="00FE21BD">
        <w:rPr>
          <w:rFonts w:asciiTheme="majorHAnsi" w:hAnsiTheme="majorHAnsi"/>
          <w:sz w:val="32"/>
          <w:szCs w:val="24"/>
        </w:rPr>
        <w:t xml:space="preserve"> : </w:t>
      </w:r>
      <w:r w:rsidR="00972E8F" w:rsidRPr="00972E8F">
        <w:rPr>
          <w:rFonts w:asciiTheme="majorHAnsi" w:hAnsiTheme="majorHAnsi"/>
          <w:sz w:val="32"/>
          <w:szCs w:val="24"/>
        </w:rPr>
        <w:t>Routage et intranet</w:t>
      </w:r>
    </w:p>
    <w:p w14:paraId="2394F755" w14:textId="2E790E6E" w:rsidR="00376D88" w:rsidRPr="00FE21BD" w:rsidRDefault="0084150C" w:rsidP="00376D88">
      <w:pPr>
        <w:rPr>
          <w:sz w:val="28"/>
          <w:szCs w:val="22"/>
        </w:rPr>
      </w:pPr>
      <w:r w:rsidRPr="0084150C">
        <w:rPr>
          <w:noProof/>
        </w:rPr>
        <w:drawing>
          <wp:anchor distT="0" distB="0" distL="114300" distR="114300" simplePos="0" relativeHeight="251693056" behindDoc="0" locked="0" layoutInCell="1" allowOverlap="1" wp14:anchorId="5B7AF36F" wp14:editId="488A49A2">
            <wp:simplePos x="0" y="0"/>
            <wp:positionH relativeFrom="column">
              <wp:posOffset>289560</wp:posOffset>
            </wp:positionH>
            <wp:positionV relativeFrom="paragraph">
              <wp:posOffset>427355</wp:posOffset>
            </wp:positionV>
            <wp:extent cx="6042660" cy="2034540"/>
            <wp:effectExtent l="0" t="0" r="0" b="3810"/>
            <wp:wrapNone/>
            <wp:docPr id="1530902957" name="Image 1" descr="Une image contenant diagramme, lign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02957" name="Image 1" descr="Une image contenant diagramme, ligne, cart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D88" w:rsidRPr="00FE21BD">
        <w:rPr>
          <w:sz w:val="28"/>
          <w:szCs w:val="22"/>
        </w:rPr>
        <w:t xml:space="preserve">1. </w:t>
      </w:r>
      <w:r w:rsidR="00192763">
        <w:rPr>
          <w:sz w:val="28"/>
          <w:szCs w:val="22"/>
        </w:rPr>
        <w:t xml:space="preserve">Ouverture du fichier </w:t>
      </w:r>
      <w:r w:rsidR="005A286A" w:rsidRPr="005A286A">
        <w:rPr>
          <w:sz w:val="28"/>
          <w:szCs w:val="22"/>
        </w:rPr>
        <w:t>R3.06_td1.pkt</w:t>
      </w:r>
      <w:r w:rsidR="00D96BDB">
        <w:rPr>
          <w:sz w:val="28"/>
          <w:szCs w:val="22"/>
        </w:rPr>
        <w:t xml:space="preserve"> et configuration des adresses IP</w:t>
      </w:r>
    </w:p>
    <w:p w14:paraId="66E35837" w14:textId="2ED1C703" w:rsidR="004B14F6" w:rsidRDefault="004B14F6" w:rsidP="00A44D77">
      <w:pPr>
        <w:ind w:left="0"/>
      </w:pPr>
    </w:p>
    <w:p w14:paraId="7D580EEB" w14:textId="77777777" w:rsidR="0084150C" w:rsidRDefault="0084150C" w:rsidP="00A44D77">
      <w:pPr>
        <w:ind w:left="0"/>
      </w:pPr>
    </w:p>
    <w:p w14:paraId="0A68E6A3" w14:textId="77777777" w:rsidR="0084150C" w:rsidRDefault="0084150C" w:rsidP="00A44D77">
      <w:pPr>
        <w:ind w:left="0"/>
      </w:pPr>
    </w:p>
    <w:p w14:paraId="30864562" w14:textId="77777777" w:rsidR="0084150C" w:rsidRDefault="0084150C" w:rsidP="00A44D77">
      <w:pPr>
        <w:ind w:left="0"/>
      </w:pPr>
    </w:p>
    <w:p w14:paraId="3C90183A" w14:textId="77777777" w:rsidR="0084150C" w:rsidRDefault="0084150C" w:rsidP="00A44D77">
      <w:pPr>
        <w:ind w:left="0"/>
      </w:pPr>
    </w:p>
    <w:p w14:paraId="7C28AD00" w14:textId="77777777" w:rsidR="0084150C" w:rsidRDefault="0084150C" w:rsidP="00A44D77">
      <w:pPr>
        <w:ind w:left="0"/>
      </w:pPr>
    </w:p>
    <w:p w14:paraId="74F1E090" w14:textId="4D08960C" w:rsidR="0084150C" w:rsidRPr="00F62FE7" w:rsidRDefault="00F62FE7" w:rsidP="00BA5817">
      <w:pPr>
        <w:ind w:left="0" w:firstLine="720"/>
        <w:rPr>
          <w:sz w:val="28"/>
          <w:szCs w:val="22"/>
        </w:rPr>
      </w:pPr>
      <w:r w:rsidRPr="00F62FE7">
        <w:rPr>
          <w:sz w:val="28"/>
          <w:szCs w:val="22"/>
        </w:rPr>
        <w:t>2</w:t>
      </w:r>
      <w:r w:rsidR="00BA5817" w:rsidRPr="00F62FE7">
        <w:rPr>
          <w:sz w:val="28"/>
          <w:szCs w:val="22"/>
        </w:rPr>
        <w:t xml:space="preserve">. </w:t>
      </w:r>
      <w:r w:rsidR="00CF2D59">
        <w:rPr>
          <w:sz w:val="28"/>
          <w:szCs w:val="22"/>
        </w:rPr>
        <w:t>Vérification des communications</w:t>
      </w:r>
    </w:p>
    <w:p w14:paraId="7433DC5E" w14:textId="396B1769" w:rsidR="007C2FB1" w:rsidRDefault="007C2FB1" w:rsidP="00BA5817">
      <w:pPr>
        <w:ind w:left="0" w:firstLine="720"/>
      </w:pPr>
      <w:r>
        <w:t xml:space="preserve">Entre </w:t>
      </w:r>
      <w:r w:rsidR="002E189A">
        <w:t>A et</w:t>
      </w:r>
      <w:r>
        <w:t xml:space="preserve"> B :</w:t>
      </w:r>
    </w:p>
    <w:p w14:paraId="77DBE847" w14:textId="2EC90D4A" w:rsidR="0082055B" w:rsidRDefault="007C2FB1" w:rsidP="00FD382C">
      <w:r w:rsidRPr="007C2FB1">
        <w:rPr>
          <w:noProof/>
        </w:rPr>
        <w:drawing>
          <wp:inline distT="0" distB="0" distL="0" distR="0" wp14:anchorId="0A3957E1" wp14:editId="3D59ACFA">
            <wp:extent cx="2424023" cy="2336513"/>
            <wp:effectExtent l="0" t="0" r="0" b="6985"/>
            <wp:docPr id="286749585" name="Image 1" descr="Une image contenant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9585" name="Image 1" descr="Une image contenant diagramme, capture d’écran, lign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5004" cy="233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Entre S1 et S2 :</w:t>
      </w:r>
    </w:p>
    <w:p w14:paraId="04E4DC2E" w14:textId="17A45EDB" w:rsidR="007C2FB1" w:rsidRDefault="007C2FB1" w:rsidP="00210655">
      <w:pPr>
        <w:ind w:left="0" w:firstLine="720"/>
      </w:pPr>
      <w:r w:rsidRPr="007C2FB1">
        <w:rPr>
          <w:noProof/>
        </w:rPr>
        <w:drawing>
          <wp:inline distT="0" distB="0" distL="0" distR="0" wp14:anchorId="17D7BA8C" wp14:editId="35AECFC5">
            <wp:extent cx="2587925" cy="2441438"/>
            <wp:effectExtent l="0" t="0" r="3175" b="0"/>
            <wp:docPr id="280614582" name="Image 1" descr="Une image contenant diagramme, capture d’écran, lign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14582" name="Image 1" descr="Une image contenant diagramme, capture d’écran, ligne,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1416" cy="245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9996" w14:textId="20572482" w:rsidR="00230F79" w:rsidRPr="000A43BF" w:rsidRDefault="00230F79" w:rsidP="000A43BF">
      <w:pPr>
        <w:pStyle w:val="Paragraphedeliste"/>
        <w:numPr>
          <w:ilvl w:val="0"/>
          <w:numId w:val="4"/>
        </w:numPr>
        <w:rPr>
          <w:sz w:val="28"/>
          <w:szCs w:val="22"/>
        </w:rPr>
      </w:pPr>
      <w:r w:rsidRPr="000A43BF">
        <w:rPr>
          <w:sz w:val="28"/>
          <w:szCs w:val="22"/>
        </w:rPr>
        <w:lastRenderedPageBreak/>
        <w:t>.</w:t>
      </w:r>
      <w:r w:rsidR="00D70666" w:rsidRPr="000A43BF">
        <w:rPr>
          <w:sz w:val="28"/>
          <w:szCs w:val="22"/>
        </w:rPr>
        <w:t xml:space="preserve"> </w:t>
      </w:r>
      <w:r w:rsidR="007320CD" w:rsidRPr="000A43BF">
        <w:rPr>
          <w:sz w:val="28"/>
          <w:szCs w:val="22"/>
        </w:rPr>
        <w:t>Observation des trames lors d’un ping (PC</w:t>
      </w:r>
      <w:r w:rsidR="00ED6717" w:rsidRPr="000A43BF">
        <w:rPr>
          <w:sz w:val="28"/>
          <w:szCs w:val="22"/>
        </w:rPr>
        <w:t xml:space="preserve"> </w:t>
      </w:r>
      <w:r w:rsidR="007320CD" w:rsidRPr="000A43BF">
        <w:rPr>
          <w:sz w:val="28"/>
          <w:szCs w:val="22"/>
        </w:rPr>
        <w:t>A vers PC C)</w:t>
      </w:r>
    </w:p>
    <w:p w14:paraId="7D712A64" w14:textId="77777777" w:rsidR="00FF0278" w:rsidRDefault="00FF0278" w:rsidP="00FF0278">
      <w:pPr>
        <w:pStyle w:val="Paragraphedeliste"/>
        <w:ind w:left="1080"/>
      </w:pPr>
    </w:p>
    <w:p w14:paraId="5A7D2CB6" w14:textId="541D2715" w:rsidR="00230F79" w:rsidRDefault="000A43BF" w:rsidP="000A43BF">
      <w:pPr>
        <w:pStyle w:val="Paragraphedeliste"/>
        <w:numPr>
          <w:ilvl w:val="0"/>
          <w:numId w:val="3"/>
        </w:numPr>
      </w:pPr>
      <w:r>
        <w:t>Quelles sont les adresses de niveau 2 et de niveau 3 des trames capturées</w:t>
      </w:r>
      <w:r>
        <w:t xml:space="preserve"> </w:t>
      </w:r>
      <w:r>
        <w:t>par les interfaces G0/0 et G0/1 de R1 ?</w:t>
      </w:r>
    </w:p>
    <w:p w14:paraId="03037AD7" w14:textId="16F4A499" w:rsidR="007E2445" w:rsidRDefault="007E2445" w:rsidP="007E2445">
      <w:pPr>
        <w:ind w:left="0"/>
      </w:pPr>
      <w:r>
        <w:t xml:space="preserve">Les adresses </w:t>
      </w:r>
      <w:r w:rsidR="006916CC">
        <w:t xml:space="preserve">de niveau 2 </w:t>
      </w:r>
      <w:r w:rsidR="0072041D">
        <w:t>de l’interface G0/0 sont</w:t>
      </w:r>
      <w:r w:rsidR="00BC33C9">
        <w:t> :</w:t>
      </w:r>
    </w:p>
    <w:p w14:paraId="3F0C9DC3" w14:textId="2A2AEA34" w:rsidR="00BC33C9" w:rsidRDefault="00BC33C9" w:rsidP="00BC33C9">
      <w:pPr>
        <w:pStyle w:val="Paragraphedeliste"/>
        <w:numPr>
          <w:ilvl w:val="0"/>
          <w:numId w:val="5"/>
        </w:numPr>
      </w:pPr>
      <w:r>
        <w:t>0001.C9E1.CDB9</w:t>
      </w:r>
    </w:p>
    <w:p w14:paraId="5F1E6C03" w14:textId="75D484D6" w:rsidR="00BC33C9" w:rsidRDefault="004E657F" w:rsidP="00BC33C9">
      <w:pPr>
        <w:pStyle w:val="Paragraphedeliste"/>
        <w:numPr>
          <w:ilvl w:val="0"/>
          <w:numId w:val="5"/>
        </w:numPr>
      </w:pPr>
      <w:r>
        <w:t>0001.9646.6C01</w:t>
      </w:r>
    </w:p>
    <w:p w14:paraId="4EB30CCB" w14:textId="20758873" w:rsidR="008C1257" w:rsidRDefault="008C1257" w:rsidP="008C1257">
      <w:pPr>
        <w:ind w:left="0"/>
      </w:pPr>
      <w:r>
        <w:t xml:space="preserve">Les adresses de niveau </w:t>
      </w:r>
      <w:r w:rsidR="00E3557B">
        <w:t>3</w:t>
      </w:r>
      <w:r>
        <w:t xml:space="preserve"> de l’interface G0/0 sont :</w:t>
      </w:r>
    </w:p>
    <w:p w14:paraId="45FEAC26" w14:textId="7DB5DD87" w:rsidR="008C1257" w:rsidRDefault="00E3557B" w:rsidP="008C1257">
      <w:pPr>
        <w:pStyle w:val="Paragraphedeliste"/>
        <w:numPr>
          <w:ilvl w:val="0"/>
          <w:numId w:val="5"/>
        </w:numPr>
      </w:pPr>
      <w:r>
        <w:t>10.1.1.1</w:t>
      </w:r>
    </w:p>
    <w:p w14:paraId="10E460F9" w14:textId="1790F477" w:rsidR="004E657F" w:rsidRDefault="00E3557B" w:rsidP="00E3557B">
      <w:pPr>
        <w:pStyle w:val="Paragraphedeliste"/>
        <w:numPr>
          <w:ilvl w:val="0"/>
          <w:numId w:val="5"/>
        </w:numPr>
      </w:pPr>
      <w:r>
        <w:t>10.3.3.3</w:t>
      </w:r>
    </w:p>
    <w:p w14:paraId="25CD2AA2" w14:textId="1D6DDFF8" w:rsidR="00392C18" w:rsidRDefault="00392C18" w:rsidP="00392C18">
      <w:pPr>
        <w:ind w:left="0"/>
      </w:pPr>
      <w:r>
        <w:t>Les adresses de niveau 2 de l’interface G0/</w:t>
      </w:r>
      <w:r w:rsidR="00B274D0">
        <w:t>1</w:t>
      </w:r>
      <w:r>
        <w:t xml:space="preserve"> sont :</w:t>
      </w:r>
    </w:p>
    <w:p w14:paraId="4AE95B59" w14:textId="782D3054" w:rsidR="00392C18" w:rsidRDefault="00392C18" w:rsidP="00392C18">
      <w:pPr>
        <w:pStyle w:val="Paragraphedeliste"/>
        <w:numPr>
          <w:ilvl w:val="0"/>
          <w:numId w:val="5"/>
        </w:numPr>
      </w:pPr>
      <w:r>
        <w:t>0001</w:t>
      </w:r>
      <w:r w:rsidR="00F76CE5">
        <w:t>.9646.6C02</w:t>
      </w:r>
    </w:p>
    <w:p w14:paraId="75623EA5" w14:textId="20A97BBB" w:rsidR="00392C18" w:rsidRDefault="00392C18" w:rsidP="00392C18">
      <w:pPr>
        <w:pStyle w:val="Paragraphedeliste"/>
        <w:numPr>
          <w:ilvl w:val="0"/>
          <w:numId w:val="5"/>
        </w:numPr>
      </w:pPr>
      <w:r>
        <w:t>000</w:t>
      </w:r>
      <w:r w:rsidR="00F76CE5">
        <w:t>B</w:t>
      </w:r>
      <w:r w:rsidR="0053768F">
        <w:t>.BE08.582B</w:t>
      </w:r>
    </w:p>
    <w:p w14:paraId="550A2D8F" w14:textId="013681B3" w:rsidR="00392C18" w:rsidRDefault="00392C18" w:rsidP="00392C18">
      <w:pPr>
        <w:ind w:left="0"/>
      </w:pPr>
      <w:r>
        <w:t>Les adresses de niveau 3 de l’interface G0/</w:t>
      </w:r>
      <w:r w:rsidR="00B274D0">
        <w:t>1</w:t>
      </w:r>
      <w:r>
        <w:t xml:space="preserve"> sont :</w:t>
      </w:r>
    </w:p>
    <w:p w14:paraId="0282BD44" w14:textId="24B31138" w:rsidR="00392C18" w:rsidRDefault="0077060A" w:rsidP="00392C18">
      <w:pPr>
        <w:pStyle w:val="Paragraphedeliste"/>
        <w:numPr>
          <w:ilvl w:val="0"/>
          <w:numId w:val="5"/>
        </w:numPr>
      </w:pPr>
      <w:r>
        <w:t>10.1.1.1</w:t>
      </w:r>
    </w:p>
    <w:p w14:paraId="1B41D877" w14:textId="61108E81" w:rsidR="00392C18" w:rsidRDefault="00392C18" w:rsidP="00B274D0">
      <w:pPr>
        <w:pStyle w:val="Paragraphedeliste"/>
        <w:numPr>
          <w:ilvl w:val="0"/>
          <w:numId w:val="5"/>
        </w:numPr>
      </w:pPr>
      <w:r>
        <w:t>10.3.3.3</w:t>
      </w:r>
    </w:p>
    <w:p w14:paraId="66391949" w14:textId="1AAC76E1" w:rsidR="007C2FB1" w:rsidRDefault="00230F79" w:rsidP="008A0FF5">
      <w:pPr>
        <w:ind w:left="0"/>
      </w:pPr>
      <w:r w:rsidRPr="00230F79">
        <w:rPr>
          <w:noProof/>
        </w:rPr>
        <w:drawing>
          <wp:inline distT="0" distB="0" distL="0" distR="0" wp14:anchorId="131630B4" wp14:editId="555726D5">
            <wp:extent cx="5163271" cy="2543530"/>
            <wp:effectExtent l="0" t="0" r="0" b="9525"/>
            <wp:docPr id="165677374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7374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6705" w14:textId="0C4D8CED" w:rsidR="000665EE" w:rsidRDefault="002A1E7F" w:rsidP="002A1E7F">
      <w:pPr>
        <w:pStyle w:val="Paragraphedeliste"/>
        <w:numPr>
          <w:ilvl w:val="0"/>
          <w:numId w:val="3"/>
        </w:numPr>
      </w:pPr>
      <w:r>
        <w:t>Quelle doit être la configuration des routeurs R1 et R2 pour que le PC C</w:t>
      </w:r>
      <w:r>
        <w:t xml:space="preserve"> </w:t>
      </w:r>
      <w:r>
        <w:t>puisse contacter les serveurs S1 ou S2 ?</w:t>
      </w:r>
    </w:p>
    <w:p w14:paraId="58776A2C" w14:textId="0CE0E534" w:rsidR="000665EE" w:rsidRDefault="001E29E5" w:rsidP="008A0FF5">
      <w:pPr>
        <w:ind w:left="0"/>
      </w:pPr>
      <w:r>
        <w:t>Configuration sur le routeur R1 :</w:t>
      </w:r>
    </w:p>
    <w:p w14:paraId="136D7E9D" w14:textId="67D2E9A1" w:rsidR="000665EE" w:rsidRDefault="000665EE" w:rsidP="008A0FF5">
      <w:pPr>
        <w:ind w:left="0"/>
      </w:pPr>
      <w:r w:rsidRPr="000665EE">
        <w:rPr>
          <w:noProof/>
        </w:rPr>
        <w:drawing>
          <wp:inline distT="0" distB="0" distL="0" distR="0" wp14:anchorId="2159A65F" wp14:editId="07505F09">
            <wp:extent cx="3762900" cy="114316"/>
            <wp:effectExtent l="0" t="0" r="0" b="0"/>
            <wp:docPr id="16583334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334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107A" w14:textId="362D74F5" w:rsidR="001E29E5" w:rsidRDefault="001E29E5" w:rsidP="001E29E5">
      <w:pPr>
        <w:ind w:left="0"/>
      </w:pPr>
      <w:r>
        <w:t>Configuration sur le routeur R</w:t>
      </w:r>
      <w:r>
        <w:t>2</w:t>
      </w:r>
      <w:r>
        <w:t> :</w:t>
      </w:r>
    </w:p>
    <w:p w14:paraId="236BFDB4" w14:textId="1AB693DF" w:rsidR="000665EE" w:rsidRDefault="001E29E5" w:rsidP="008A0FF5">
      <w:pPr>
        <w:ind w:left="0"/>
      </w:pPr>
      <w:r w:rsidRPr="000665EE">
        <w:rPr>
          <w:noProof/>
        </w:rPr>
        <w:drawing>
          <wp:inline distT="0" distB="0" distL="0" distR="0" wp14:anchorId="5E07A157" wp14:editId="65C578B8">
            <wp:extent cx="3810532" cy="133369"/>
            <wp:effectExtent l="0" t="0" r="0" b="0"/>
            <wp:docPr id="3728257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257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B70D" w14:textId="14D9C40E" w:rsidR="000665EE" w:rsidRDefault="00894368" w:rsidP="004A58F0">
      <w:pPr>
        <w:ind w:left="0" w:firstLine="720"/>
      </w:pPr>
      <w:r>
        <w:rPr>
          <w:sz w:val="28"/>
          <w:szCs w:val="22"/>
        </w:rPr>
        <w:lastRenderedPageBreak/>
        <w:t>5</w:t>
      </w:r>
      <w:r w:rsidR="004A58F0">
        <w:rPr>
          <w:sz w:val="28"/>
          <w:szCs w:val="22"/>
        </w:rPr>
        <w:t xml:space="preserve">. </w:t>
      </w:r>
      <w:r w:rsidR="00F16F20">
        <w:rPr>
          <w:sz w:val="28"/>
          <w:szCs w:val="22"/>
        </w:rPr>
        <w:t>Table de routage des routeurs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665EE" w14:paraId="3B8C8632" w14:textId="77777777" w:rsidTr="000665EE">
        <w:tc>
          <w:tcPr>
            <w:tcW w:w="2614" w:type="dxa"/>
          </w:tcPr>
          <w:p w14:paraId="081DAD6E" w14:textId="78CA4FBA" w:rsidR="000665EE" w:rsidRDefault="000665EE" w:rsidP="008A0FF5">
            <w:pPr>
              <w:ind w:left="0"/>
            </w:pPr>
          </w:p>
        </w:tc>
        <w:tc>
          <w:tcPr>
            <w:tcW w:w="2614" w:type="dxa"/>
          </w:tcPr>
          <w:p w14:paraId="75930895" w14:textId="405E0B01" w:rsidR="000665EE" w:rsidRDefault="000665EE" w:rsidP="008A0FF5">
            <w:pPr>
              <w:ind w:left="0"/>
            </w:pPr>
            <w:r>
              <w:t>Destination</w:t>
            </w:r>
          </w:p>
        </w:tc>
        <w:tc>
          <w:tcPr>
            <w:tcW w:w="2614" w:type="dxa"/>
          </w:tcPr>
          <w:p w14:paraId="24BD421A" w14:textId="794D220F" w:rsidR="000665EE" w:rsidRDefault="000665EE" w:rsidP="008A0FF5">
            <w:pPr>
              <w:ind w:left="0"/>
            </w:pPr>
            <w:r>
              <w:t>Passerelle</w:t>
            </w:r>
          </w:p>
        </w:tc>
        <w:tc>
          <w:tcPr>
            <w:tcW w:w="2614" w:type="dxa"/>
          </w:tcPr>
          <w:p w14:paraId="0B9DB099" w14:textId="0EA4ACFA" w:rsidR="000665EE" w:rsidRDefault="000665EE" w:rsidP="008A0FF5">
            <w:pPr>
              <w:ind w:left="0"/>
            </w:pPr>
            <w:r>
              <w:t>Interface</w:t>
            </w:r>
          </w:p>
        </w:tc>
      </w:tr>
      <w:tr w:rsidR="000665EE" w14:paraId="1E4E3E55" w14:textId="77777777" w:rsidTr="000665EE">
        <w:tc>
          <w:tcPr>
            <w:tcW w:w="2614" w:type="dxa"/>
          </w:tcPr>
          <w:p w14:paraId="1904F0E0" w14:textId="3F30BE6E" w:rsidR="000665EE" w:rsidRDefault="000665EE" w:rsidP="008A0FF5">
            <w:pPr>
              <w:ind w:left="0"/>
            </w:pPr>
            <w:r>
              <w:t>R1)</w:t>
            </w:r>
          </w:p>
        </w:tc>
        <w:tc>
          <w:tcPr>
            <w:tcW w:w="2614" w:type="dxa"/>
          </w:tcPr>
          <w:p w14:paraId="6D998A81" w14:textId="07C3F2D2" w:rsidR="000F0F9F" w:rsidRDefault="000F0F9F" w:rsidP="008A0FF5">
            <w:pPr>
              <w:ind w:left="0"/>
            </w:pPr>
            <w:r>
              <w:t>10.2.2.0</w:t>
            </w:r>
          </w:p>
        </w:tc>
        <w:tc>
          <w:tcPr>
            <w:tcW w:w="2614" w:type="dxa"/>
          </w:tcPr>
          <w:p w14:paraId="36635B7E" w14:textId="6B9DD162" w:rsidR="000665EE" w:rsidRDefault="000F0F9F" w:rsidP="008A0FF5">
            <w:pPr>
              <w:ind w:left="0"/>
            </w:pPr>
            <w:r>
              <w:t>10.4.4.2</w:t>
            </w:r>
          </w:p>
        </w:tc>
        <w:tc>
          <w:tcPr>
            <w:tcW w:w="2614" w:type="dxa"/>
          </w:tcPr>
          <w:p w14:paraId="1CB9C884" w14:textId="274E0489" w:rsidR="000665EE" w:rsidRDefault="000F0F9F" w:rsidP="008A0FF5">
            <w:pPr>
              <w:ind w:left="0"/>
            </w:pPr>
            <w:r>
              <w:t>Serial 0/3/0</w:t>
            </w:r>
          </w:p>
        </w:tc>
      </w:tr>
      <w:tr w:rsidR="000665EE" w14:paraId="57E35D67" w14:textId="77777777" w:rsidTr="000665EE">
        <w:tc>
          <w:tcPr>
            <w:tcW w:w="2614" w:type="dxa"/>
          </w:tcPr>
          <w:p w14:paraId="3AB9F635" w14:textId="61B662D2" w:rsidR="000665EE" w:rsidRDefault="000665EE" w:rsidP="008A0FF5">
            <w:pPr>
              <w:ind w:left="0"/>
            </w:pPr>
            <w:r>
              <w:t>R2)</w:t>
            </w:r>
          </w:p>
        </w:tc>
        <w:tc>
          <w:tcPr>
            <w:tcW w:w="2614" w:type="dxa"/>
          </w:tcPr>
          <w:p w14:paraId="0B2712FE" w14:textId="7F078A8C" w:rsidR="000665EE" w:rsidRDefault="000F0F9F" w:rsidP="008A0FF5">
            <w:pPr>
              <w:ind w:left="0"/>
            </w:pPr>
            <w:r>
              <w:t>10.3.3.0</w:t>
            </w:r>
          </w:p>
        </w:tc>
        <w:tc>
          <w:tcPr>
            <w:tcW w:w="2614" w:type="dxa"/>
          </w:tcPr>
          <w:p w14:paraId="7510558A" w14:textId="6F9A158E" w:rsidR="000665EE" w:rsidRDefault="000F0F9F" w:rsidP="008A0FF5">
            <w:pPr>
              <w:ind w:left="0"/>
            </w:pPr>
            <w:r>
              <w:t>10.4.4.1</w:t>
            </w:r>
          </w:p>
        </w:tc>
        <w:tc>
          <w:tcPr>
            <w:tcW w:w="2614" w:type="dxa"/>
          </w:tcPr>
          <w:p w14:paraId="0EAE82FA" w14:textId="68467F8C" w:rsidR="000665EE" w:rsidRDefault="000F0F9F" w:rsidP="008A0FF5">
            <w:pPr>
              <w:ind w:left="0"/>
            </w:pPr>
            <w:r>
              <w:t>Serial0/3/0</w:t>
            </w:r>
          </w:p>
        </w:tc>
      </w:tr>
    </w:tbl>
    <w:p w14:paraId="5A7D13F5" w14:textId="77777777" w:rsidR="000665EE" w:rsidRPr="00A6783B" w:rsidRDefault="000665EE" w:rsidP="008A0FF5">
      <w:pPr>
        <w:ind w:left="0"/>
      </w:pPr>
    </w:p>
    <w:sectPr w:rsidR="000665EE" w:rsidRPr="00A6783B" w:rsidSect="00592E53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FC385" w14:textId="77777777" w:rsidR="0021405A" w:rsidRDefault="0021405A" w:rsidP="00A66B18">
      <w:pPr>
        <w:spacing w:before="0" w:after="0"/>
      </w:pPr>
      <w:r>
        <w:separator/>
      </w:r>
    </w:p>
  </w:endnote>
  <w:endnote w:type="continuationSeparator" w:id="0">
    <w:p w14:paraId="53AD55FE" w14:textId="77777777" w:rsidR="0021405A" w:rsidRDefault="0021405A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C4F8B" w14:textId="77777777" w:rsidR="0021405A" w:rsidRDefault="0021405A" w:rsidP="00A66B18">
      <w:pPr>
        <w:spacing w:before="0" w:after="0"/>
      </w:pPr>
      <w:r>
        <w:separator/>
      </w:r>
    </w:p>
  </w:footnote>
  <w:footnote w:type="continuationSeparator" w:id="0">
    <w:p w14:paraId="6130E774" w14:textId="77777777" w:rsidR="0021405A" w:rsidRDefault="0021405A" w:rsidP="00A66B1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51F79"/>
    <w:multiLevelType w:val="hybridMultilevel"/>
    <w:tmpl w:val="CF56A64E"/>
    <w:lvl w:ilvl="0" w:tplc="F95AAC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081A7C"/>
    <w:multiLevelType w:val="hybridMultilevel"/>
    <w:tmpl w:val="3AECFF9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791616"/>
    <w:multiLevelType w:val="hybridMultilevel"/>
    <w:tmpl w:val="31107C90"/>
    <w:lvl w:ilvl="0" w:tplc="561A8D46">
      <w:start w:val="3"/>
      <w:numFmt w:val="bullet"/>
      <w:lvlText w:val="-"/>
      <w:lvlJc w:val="left"/>
      <w:pPr>
        <w:ind w:left="1080" w:hanging="360"/>
      </w:pPr>
      <w:rPr>
        <w:rFonts w:ascii="Franklin Gothic Book" w:eastAsiaTheme="minorHAnsi" w:hAnsi="Franklin Gothic Book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2F46DA0"/>
    <w:multiLevelType w:val="hybridMultilevel"/>
    <w:tmpl w:val="4D763010"/>
    <w:lvl w:ilvl="0" w:tplc="FC6EC3E8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ABC48DA"/>
    <w:multiLevelType w:val="hybridMultilevel"/>
    <w:tmpl w:val="A9EC3FFA"/>
    <w:lvl w:ilvl="0" w:tplc="90D4AE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47389781">
    <w:abstractNumId w:val="4"/>
  </w:num>
  <w:num w:numId="2" w16cid:durableId="68117684">
    <w:abstractNumId w:val="1"/>
  </w:num>
  <w:num w:numId="3" w16cid:durableId="2139831920">
    <w:abstractNumId w:val="0"/>
  </w:num>
  <w:num w:numId="4" w16cid:durableId="1340351222">
    <w:abstractNumId w:val="3"/>
  </w:num>
  <w:num w:numId="5" w16cid:durableId="467311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05A"/>
    <w:rsid w:val="00044758"/>
    <w:rsid w:val="000665EE"/>
    <w:rsid w:val="00075100"/>
    <w:rsid w:val="00083BAA"/>
    <w:rsid w:val="000A0A37"/>
    <w:rsid w:val="000A26EC"/>
    <w:rsid w:val="000A43BF"/>
    <w:rsid w:val="000B488C"/>
    <w:rsid w:val="000C565D"/>
    <w:rsid w:val="000D2CC2"/>
    <w:rsid w:val="000F0902"/>
    <w:rsid w:val="000F0F9F"/>
    <w:rsid w:val="000F741B"/>
    <w:rsid w:val="00103B5B"/>
    <w:rsid w:val="0010680C"/>
    <w:rsid w:val="0011199F"/>
    <w:rsid w:val="00120245"/>
    <w:rsid w:val="00120618"/>
    <w:rsid w:val="00141C00"/>
    <w:rsid w:val="00165105"/>
    <w:rsid w:val="001766D6"/>
    <w:rsid w:val="00185827"/>
    <w:rsid w:val="00187829"/>
    <w:rsid w:val="00191241"/>
    <w:rsid w:val="00192763"/>
    <w:rsid w:val="001B4562"/>
    <w:rsid w:val="001C437E"/>
    <w:rsid w:val="001D3C7D"/>
    <w:rsid w:val="001E2320"/>
    <w:rsid w:val="001E29E5"/>
    <w:rsid w:val="001F2B88"/>
    <w:rsid w:val="00210655"/>
    <w:rsid w:val="0021405A"/>
    <w:rsid w:val="00214E28"/>
    <w:rsid w:val="0021752E"/>
    <w:rsid w:val="00230F79"/>
    <w:rsid w:val="002322F6"/>
    <w:rsid w:val="002329BB"/>
    <w:rsid w:val="00247249"/>
    <w:rsid w:val="00247312"/>
    <w:rsid w:val="00255CD5"/>
    <w:rsid w:val="002A1E7F"/>
    <w:rsid w:val="002E189A"/>
    <w:rsid w:val="002F194B"/>
    <w:rsid w:val="00320E99"/>
    <w:rsid w:val="00331D7E"/>
    <w:rsid w:val="00352B81"/>
    <w:rsid w:val="00354E53"/>
    <w:rsid w:val="00376D88"/>
    <w:rsid w:val="00392C18"/>
    <w:rsid w:val="00395BC5"/>
    <w:rsid w:val="003A0150"/>
    <w:rsid w:val="003A04A2"/>
    <w:rsid w:val="003D4F3F"/>
    <w:rsid w:val="003E24DF"/>
    <w:rsid w:val="00402901"/>
    <w:rsid w:val="0041428F"/>
    <w:rsid w:val="00443463"/>
    <w:rsid w:val="004526D0"/>
    <w:rsid w:val="00456906"/>
    <w:rsid w:val="004A2B0D"/>
    <w:rsid w:val="004A58F0"/>
    <w:rsid w:val="004B14F6"/>
    <w:rsid w:val="004B7E91"/>
    <w:rsid w:val="004D2228"/>
    <w:rsid w:val="004E657F"/>
    <w:rsid w:val="004F1EED"/>
    <w:rsid w:val="00510352"/>
    <w:rsid w:val="005132EF"/>
    <w:rsid w:val="0053768F"/>
    <w:rsid w:val="0055055A"/>
    <w:rsid w:val="00592E53"/>
    <w:rsid w:val="005A286A"/>
    <w:rsid w:val="005A7FC0"/>
    <w:rsid w:val="005C2210"/>
    <w:rsid w:val="005C4132"/>
    <w:rsid w:val="005C605E"/>
    <w:rsid w:val="005D7940"/>
    <w:rsid w:val="005F2FAA"/>
    <w:rsid w:val="00607C49"/>
    <w:rsid w:val="00615018"/>
    <w:rsid w:val="0062123A"/>
    <w:rsid w:val="0063784A"/>
    <w:rsid w:val="006449E1"/>
    <w:rsid w:val="00646E75"/>
    <w:rsid w:val="006633C8"/>
    <w:rsid w:val="0068024F"/>
    <w:rsid w:val="006839FC"/>
    <w:rsid w:val="006916CC"/>
    <w:rsid w:val="006C1AD1"/>
    <w:rsid w:val="006F1D36"/>
    <w:rsid w:val="006F6F10"/>
    <w:rsid w:val="0072041D"/>
    <w:rsid w:val="007320CD"/>
    <w:rsid w:val="00757592"/>
    <w:rsid w:val="0077060A"/>
    <w:rsid w:val="00774420"/>
    <w:rsid w:val="00783E79"/>
    <w:rsid w:val="00796999"/>
    <w:rsid w:val="007A5ECA"/>
    <w:rsid w:val="007B5AE8"/>
    <w:rsid w:val="007C2FB1"/>
    <w:rsid w:val="007C5F6A"/>
    <w:rsid w:val="007E2445"/>
    <w:rsid w:val="007E7F36"/>
    <w:rsid w:val="007F5192"/>
    <w:rsid w:val="008129B3"/>
    <w:rsid w:val="0082055B"/>
    <w:rsid w:val="0084150C"/>
    <w:rsid w:val="0086377C"/>
    <w:rsid w:val="0086423E"/>
    <w:rsid w:val="00883F39"/>
    <w:rsid w:val="00894368"/>
    <w:rsid w:val="008A0FF5"/>
    <w:rsid w:val="008A2FD9"/>
    <w:rsid w:val="008C1257"/>
    <w:rsid w:val="008D0429"/>
    <w:rsid w:val="008F6A3B"/>
    <w:rsid w:val="00910D6C"/>
    <w:rsid w:val="00927A4B"/>
    <w:rsid w:val="0095685A"/>
    <w:rsid w:val="00960A0B"/>
    <w:rsid w:val="00972E8F"/>
    <w:rsid w:val="00973075"/>
    <w:rsid w:val="009806E9"/>
    <w:rsid w:val="009A2A68"/>
    <w:rsid w:val="009D684D"/>
    <w:rsid w:val="009D6E13"/>
    <w:rsid w:val="009D785B"/>
    <w:rsid w:val="009E6D8B"/>
    <w:rsid w:val="00A00B12"/>
    <w:rsid w:val="00A1283A"/>
    <w:rsid w:val="00A139FC"/>
    <w:rsid w:val="00A40B9C"/>
    <w:rsid w:val="00A44D77"/>
    <w:rsid w:val="00A60A09"/>
    <w:rsid w:val="00A66B18"/>
    <w:rsid w:val="00A6783B"/>
    <w:rsid w:val="00A96CF8"/>
    <w:rsid w:val="00AA4A40"/>
    <w:rsid w:val="00AC10AC"/>
    <w:rsid w:val="00AC4B13"/>
    <w:rsid w:val="00AD199A"/>
    <w:rsid w:val="00AD330E"/>
    <w:rsid w:val="00AD3BD5"/>
    <w:rsid w:val="00AE1388"/>
    <w:rsid w:val="00AE7EE3"/>
    <w:rsid w:val="00AF24A2"/>
    <w:rsid w:val="00AF3982"/>
    <w:rsid w:val="00AF4B53"/>
    <w:rsid w:val="00B13EF7"/>
    <w:rsid w:val="00B17B23"/>
    <w:rsid w:val="00B24973"/>
    <w:rsid w:val="00B274D0"/>
    <w:rsid w:val="00B36BFA"/>
    <w:rsid w:val="00B41E54"/>
    <w:rsid w:val="00B46697"/>
    <w:rsid w:val="00B50294"/>
    <w:rsid w:val="00B5177E"/>
    <w:rsid w:val="00B57D6E"/>
    <w:rsid w:val="00B730D7"/>
    <w:rsid w:val="00B73D03"/>
    <w:rsid w:val="00B751BF"/>
    <w:rsid w:val="00B771D5"/>
    <w:rsid w:val="00B803B5"/>
    <w:rsid w:val="00BA5817"/>
    <w:rsid w:val="00BB1D68"/>
    <w:rsid w:val="00BB363E"/>
    <w:rsid w:val="00BB3C3D"/>
    <w:rsid w:val="00BC33C9"/>
    <w:rsid w:val="00BC7C5C"/>
    <w:rsid w:val="00BD76DD"/>
    <w:rsid w:val="00BF2233"/>
    <w:rsid w:val="00C034DE"/>
    <w:rsid w:val="00C079B7"/>
    <w:rsid w:val="00C350B9"/>
    <w:rsid w:val="00C37724"/>
    <w:rsid w:val="00C576BB"/>
    <w:rsid w:val="00C701F7"/>
    <w:rsid w:val="00C70786"/>
    <w:rsid w:val="00C971E3"/>
    <w:rsid w:val="00CE0900"/>
    <w:rsid w:val="00CE19F2"/>
    <w:rsid w:val="00CF2D59"/>
    <w:rsid w:val="00D41084"/>
    <w:rsid w:val="00D572CF"/>
    <w:rsid w:val="00D572D0"/>
    <w:rsid w:val="00D63A7B"/>
    <w:rsid w:val="00D66593"/>
    <w:rsid w:val="00D70666"/>
    <w:rsid w:val="00D92C81"/>
    <w:rsid w:val="00D96BDB"/>
    <w:rsid w:val="00DD20E0"/>
    <w:rsid w:val="00DE6DA2"/>
    <w:rsid w:val="00DF2D30"/>
    <w:rsid w:val="00DF7C83"/>
    <w:rsid w:val="00E21240"/>
    <w:rsid w:val="00E22D93"/>
    <w:rsid w:val="00E24861"/>
    <w:rsid w:val="00E3557B"/>
    <w:rsid w:val="00E522F8"/>
    <w:rsid w:val="00E524D5"/>
    <w:rsid w:val="00E55D74"/>
    <w:rsid w:val="00E63C32"/>
    <w:rsid w:val="00E6540C"/>
    <w:rsid w:val="00E81E2A"/>
    <w:rsid w:val="00E865E4"/>
    <w:rsid w:val="00E870AF"/>
    <w:rsid w:val="00EB0136"/>
    <w:rsid w:val="00EC4A51"/>
    <w:rsid w:val="00ED6717"/>
    <w:rsid w:val="00EE0952"/>
    <w:rsid w:val="00EF6FE9"/>
    <w:rsid w:val="00F16F20"/>
    <w:rsid w:val="00F25F37"/>
    <w:rsid w:val="00F30D9C"/>
    <w:rsid w:val="00F353CC"/>
    <w:rsid w:val="00F62FE7"/>
    <w:rsid w:val="00F76CE5"/>
    <w:rsid w:val="00FA2194"/>
    <w:rsid w:val="00FA7713"/>
    <w:rsid w:val="00FC24E8"/>
    <w:rsid w:val="00FC760F"/>
    <w:rsid w:val="00FD382C"/>
    <w:rsid w:val="00FD4052"/>
    <w:rsid w:val="00FE0F43"/>
    <w:rsid w:val="00FE21BD"/>
    <w:rsid w:val="00FF0278"/>
    <w:rsid w:val="00FF3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185F3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E21240"/>
    <w:pPr>
      <w:spacing w:before="40" w:after="360"/>
      <w:ind w:left="720" w:right="720"/>
    </w:pPr>
    <w:rPr>
      <w:rFonts w:eastAsiaTheme="minorHAnsi"/>
      <w:kern w:val="20"/>
      <w:szCs w:val="20"/>
    </w:rPr>
  </w:style>
  <w:style w:type="paragraph" w:styleId="Titre1">
    <w:name w:val="heading 1"/>
    <w:basedOn w:val="Destinataire"/>
    <w:next w:val="Normal"/>
    <w:link w:val="Titre1Car"/>
    <w:uiPriority w:val="8"/>
    <w:qFormat/>
    <w:rsid w:val="007E7F36"/>
    <w:pPr>
      <w:outlineLvl w:val="0"/>
    </w:pPr>
    <w:rPr>
      <w:rFonts w:asciiTheme="majorHAnsi" w:hAnsiTheme="majorHAnsi"/>
      <w:color w:val="17406D" w:themeColor="text2"/>
      <w:sz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E21240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8"/>
    <w:rsid w:val="007E7F36"/>
    <w:rPr>
      <w:rFonts w:asciiTheme="majorHAnsi" w:eastAsiaTheme="minorHAnsi" w:hAnsiTheme="majorHAnsi"/>
      <w:b/>
      <w:bCs/>
      <w:color w:val="17406D" w:themeColor="text2"/>
      <w:kern w:val="20"/>
      <w:sz w:val="32"/>
      <w:szCs w:val="20"/>
    </w:rPr>
  </w:style>
  <w:style w:type="paragraph" w:customStyle="1" w:styleId="Destinataire">
    <w:name w:val="Destinataire"/>
    <w:basedOn w:val="Normal"/>
    <w:uiPriority w:val="3"/>
    <w:semiHidden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s">
    <w:name w:val="Salutation"/>
    <w:basedOn w:val="Normal"/>
    <w:link w:val="SalutationsCar"/>
    <w:uiPriority w:val="4"/>
    <w:semiHidden/>
    <w:qFormat/>
    <w:rsid w:val="00A66B18"/>
    <w:pPr>
      <w:spacing w:before="720"/>
    </w:pPr>
  </w:style>
  <w:style w:type="character" w:customStyle="1" w:styleId="SalutationsCar">
    <w:name w:val="Salutations Car"/>
    <w:basedOn w:val="Policepardfaut"/>
    <w:link w:val="Salutations"/>
    <w:uiPriority w:val="4"/>
    <w:semiHidden/>
    <w:rsid w:val="007E7F36"/>
    <w:rPr>
      <w:rFonts w:eastAsiaTheme="minorHAnsi"/>
      <w:color w:val="595959" w:themeColor="text1" w:themeTint="A6"/>
      <w:kern w:val="20"/>
      <w:szCs w:val="20"/>
    </w:rPr>
  </w:style>
  <w:style w:type="paragraph" w:styleId="Formuledepolitesse">
    <w:name w:val="Closing"/>
    <w:basedOn w:val="Normal"/>
    <w:next w:val="Signature"/>
    <w:link w:val="FormuledepolitesseCar"/>
    <w:uiPriority w:val="6"/>
    <w:semiHidden/>
    <w:qFormat/>
    <w:rsid w:val="00A6783B"/>
    <w:pPr>
      <w:spacing w:before="480" w:after="960"/>
    </w:pPr>
  </w:style>
  <w:style w:type="character" w:customStyle="1" w:styleId="FormuledepolitesseCar">
    <w:name w:val="Formule de politesse Car"/>
    <w:basedOn w:val="Policepardfaut"/>
    <w:link w:val="Formuledepolitesse"/>
    <w:uiPriority w:val="6"/>
    <w:semiHidden/>
    <w:rsid w:val="007E7F36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ar"/>
    <w:uiPriority w:val="7"/>
    <w:semiHidden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ar">
    <w:name w:val="Signature Car"/>
    <w:basedOn w:val="Policepardfaut"/>
    <w:link w:val="Signature"/>
    <w:uiPriority w:val="7"/>
    <w:semiHidden/>
    <w:rsid w:val="007E7F36"/>
    <w:rPr>
      <w:rFonts w:eastAsiaTheme="minorHAnsi"/>
      <w:b/>
      <w:bCs/>
      <w:color w:val="17406D" w:themeColor="accent1"/>
      <w:kern w:val="20"/>
      <w:szCs w:val="20"/>
    </w:rPr>
  </w:style>
  <w:style w:type="paragraph" w:styleId="En-tte">
    <w:name w:val="header"/>
    <w:basedOn w:val="Normal"/>
    <w:link w:val="En-tteCar"/>
    <w:uiPriority w:val="99"/>
    <w:semiHidden/>
    <w:rsid w:val="003E24DF"/>
    <w:pPr>
      <w:spacing w:after="0"/>
      <w:jc w:val="right"/>
    </w:pPr>
  </w:style>
  <w:style w:type="character" w:customStyle="1" w:styleId="En-tteCar">
    <w:name w:val="En-tête Car"/>
    <w:basedOn w:val="Policepardfaut"/>
    <w:link w:val="En-tte"/>
    <w:uiPriority w:val="99"/>
    <w:semiHidden/>
    <w:rsid w:val="007E7F36"/>
    <w:rPr>
      <w:rFonts w:eastAsiaTheme="minorHAnsi"/>
      <w:color w:val="595959" w:themeColor="text1" w:themeTint="A6"/>
      <w:kern w:val="20"/>
      <w:szCs w:val="20"/>
    </w:rPr>
  </w:style>
  <w:style w:type="character" w:styleId="lev">
    <w:name w:val="Strong"/>
    <w:basedOn w:val="Policepardfaut"/>
    <w:uiPriority w:val="1"/>
    <w:semiHidden/>
    <w:rsid w:val="003E24DF"/>
    <w:rPr>
      <w:b/>
      <w:bCs/>
    </w:rPr>
  </w:style>
  <w:style w:type="paragraph" w:customStyle="1" w:styleId="Coordonnes">
    <w:name w:val="Coordonnées"/>
    <w:basedOn w:val="Normal"/>
    <w:uiPriority w:val="1"/>
    <w:qFormat/>
    <w:rsid w:val="007E7F36"/>
    <w:pPr>
      <w:spacing w:before="0" w:after="0"/>
      <w:ind w:left="0" w:right="0"/>
    </w:pPr>
    <w:rPr>
      <w:color w:val="FFFFFF" w:themeColor="background1"/>
    </w:rPr>
  </w:style>
  <w:style w:type="character" w:customStyle="1" w:styleId="Titre2Car">
    <w:name w:val="Titre 2 Car"/>
    <w:basedOn w:val="Policepardfaut"/>
    <w:link w:val="Titre2"/>
    <w:uiPriority w:val="9"/>
    <w:rsid w:val="00E21240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:szCs w:val="24"/>
    </w:rPr>
  </w:style>
  <w:style w:type="character" w:styleId="Textedelespacerserv">
    <w:name w:val="Placeholder Text"/>
    <w:basedOn w:val="Policepardfaut"/>
    <w:uiPriority w:val="99"/>
    <w:semiHidden/>
    <w:rsid w:val="001766D6"/>
    <w:rPr>
      <w:color w:val="808080"/>
    </w:rPr>
  </w:style>
  <w:style w:type="paragraph" w:styleId="Pieddepage">
    <w:name w:val="footer"/>
    <w:basedOn w:val="Normal"/>
    <w:link w:val="PieddepageCar"/>
    <w:uiPriority w:val="99"/>
    <w:semiHidden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7E7F36"/>
    <w:rPr>
      <w:rFonts w:eastAsiaTheme="minorHAnsi"/>
      <w:color w:val="595959" w:themeColor="text1" w:themeTint="A6"/>
      <w:kern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7E7F36"/>
    <w:pPr>
      <w:spacing w:before="0" w:after="0"/>
      <w:contextualSpacing/>
    </w:pPr>
    <w:rPr>
      <w:rFonts w:asciiTheme="majorHAnsi" w:eastAsiaTheme="majorEastAsia" w:hAnsiTheme="majorHAnsi" w:cstheme="majorBidi"/>
      <w:caps/>
      <w:color w:val="FFFFFF" w:themeColor="background1"/>
      <w:spacing w:val="-10"/>
      <w:kern w:val="28"/>
      <w:sz w:val="52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E7F36"/>
    <w:rPr>
      <w:rFonts w:asciiTheme="majorHAnsi" w:eastAsiaTheme="majorEastAsia" w:hAnsiTheme="majorHAnsi" w:cstheme="majorBidi"/>
      <w:caps/>
      <w:color w:val="FFFFFF" w:themeColor="background1"/>
      <w:spacing w:val="-10"/>
      <w:kern w:val="28"/>
      <w:sz w:val="52"/>
      <w:szCs w:val="56"/>
    </w:rPr>
  </w:style>
  <w:style w:type="paragraph" w:customStyle="1" w:styleId="Informationssurlarunion">
    <w:name w:val="Informations sur la réunion"/>
    <w:basedOn w:val="Normal"/>
    <w:qFormat/>
    <w:rsid w:val="007E7F36"/>
    <w:pPr>
      <w:spacing w:after="0"/>
      <w:ind w:right="0"/>
    </w:pPr>
    <w:rPr>
      <w:color w:val="FFFFFF" w:themeColor="background1"/>
    </w:rPr>
  </w:style>
  <w:style w:type="table" w:styleId="Grilledutableau">
    <w:name w:val="Table Grid"/>
    <w:basedOn w:val="TableauNormal"/>
    <w:uiPriority w:val="39"/>
    <w:rsid w:val="007E7F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uredelarunion">
    <w:name w:val="Heure de la réunion"/>
    <w:basedOn w:val="Normal"/>
    <w:qFormat/>
    <w:rsid w:val="007E7F36"/>
    <w:pPr>
      <w:spacing w:before="120" w:after="0"/>
      <w:ind w:left="0" w:right="0"/>
    </w:pPr>
    <w:rPr>
      <w:b/>
    </w:rPr>
  </w:style>
  <w:style w:type="paragraph" w:customStyle="1" w:styleId="Descriptiondellment">
    <w:name w:val="Description de l’élément"/>
    <w:basedOn w:val="Normal"/>
    <w:qFormat/>
    <w:rsid w:val="00E21240"/>
    <w:pPr>
      <w:spacing w:after="120"/>
      <w:ind w:left="0" w:right="360"/>
    </w:pPr>
  </w:style>
  <w:style w:type="paragraph" w:customStyle="1" w:styleId="Emplacement">
    <w:name w:val="Emplacement"/>
    <w:basedOn w:val="Normal"/>
    <w:qFormat/>
    <w:rsid w:val="00E21240"/>
    <w:pPr>
      <w:spacing w:after="120"/>
      <w:ind w:left="0" w:right="0"/>
    </w:pPr>
  </w:style>
  <w:style w:type="paragraph" w:styleId="Paragraphedeliste">
    <w:name w:val="List Paragraph"/>
    <w:basedOn w:val="Normal"/>
    <w:uiPriority w:val="34"/>
    <w:semiHidden/>
    <w:rsid w:val="001C437E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tom\AppData\Local\Microsoft\Office\16.0\DTS\fr-FR%7bAF8B459F-7A66-4198-9A52-FA3637DFDC32%7d\%7bEF583BD7-BCA3-4B7D-A4B7-A46B964A53B1%7dtf55871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423AF-50F4-4F0F-8C0A-54276ACA9E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93D2EA-46D7-41FA-B589-986E1F86EC7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0616221F-4E30-43DF-A3F1-757BC7DC278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51B46F1-FB91-471E-9119-FD4F9F18E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{EF583BD7-BCA3-4B7D-A4B7-A46B964A53B1}tf55871247_win32.dotx</Template>
  <TotalTime>0</TotalTime>
  <Pages>7</Pages>
  <Words>368</Words>
  <Characters>2024</Characters>
  <Application>Microsoft Office Word</Application>
  <DocSecurity>0</DocSecurity>
  <Lines>16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2023-09-07T17:56:00Z</dcterms:created>
  <dcterms:modified xsi:type="dcterms:W3CDTF">2023-10-16T07:31:00Z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